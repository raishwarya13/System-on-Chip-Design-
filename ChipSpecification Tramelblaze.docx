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6E9CDC" w14:textId="77777777" w:rsidR="00D46548" w:rsidRPr="00D46548" w:rsidRDefault="00D46548" w:rsidP="00D46548">
      <w:pPr>
        <w:tabs>
          <w:tab w:val="left" w:pos="7676"/>
        </w:tabs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41"/>
      </w:tblGrid>
      <w:tr w:rsidR="00D077E9" w14:paraId="549110B9" w14:textId="77777777" w:rsidTr="00453881">
        <w:trPr>
          <w:trHeight w:val="1629"/>
        </w:trPr>
        <w:tc>
          <w:tcPr>
            <w:tcW w:w="6741" w:type="dxa"/>
            <w:tcBorders>
              <w:top w:val="nil"/>
              <w:left w:val="nil"/>
              <w:bottom w:val="nil"/>
              <w:right w:val="nil"/>
            </w:tcBorders>
          </w:tcPr>
          <w:p w14:paraId="4684A373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EDE2F57" wp14:editId="0CCB0AD4">
                      <wp:extent cx="3974400" cy="160655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4400" cy="1606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9424B0" w14:textId="77777777" w:rsidR="002E69E5" w:rsidRPr="00EC03A8" w:rsidRDefault="002E69E5" w:rsidP="00EC03A8">
                                  <w:pPr>
                                    <w:pStyle w:val="Title"/>
                                    <w:rPr>
                                      <w:sz w:val="68"/>
                                      <w:szCs w:val="68"/>
                                    </w:rPr>
                                  </w:pPr>
                                  <w:r w:rsidRPr="00EC03A8">
                                    <w:rPr>
                                      <w:sz w:val="68"/>
                                      <w:szCs w:val="68"/>
                                    </w:rPr>
                                    <w:t>Chip Specification- Tra</w:t>
                                  </w:r>
                                  <w:r>
                                    <w:rPr>
                                      <w:sz w:val="68"/>
                                      <w:szCs w:val="68"/>
                                    </w:rPr>
                                    <w:t>melblaze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EDE2F57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8" o:spid="_x0000_s1026" type="#_x0000_t202" style="width:312.95pt;height:1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" filled="f" stroked="f" strokeweight=".5pt">
                      <v:textbox>
                        <w:txbxContent>
                          <w:p w14:paraId="229424B0" w14:textId="77777777" w:rsidR="002E69E5" w:rsidRPr="00EC03A8" w:rsidRDefault="002E69E5" w:rsidP="00EC03A8">
                            <w:pPr>
                              <w:pStyle w:val="Title"/>
                              <w:rPr>
                                <w:sz w:val="68"/>
                                <w:szCs w:val="68"/>
                              </w:rPr>
                            </w:pPr>
                            <w:r w:rsidRPr="00EC03A8">
                              <w:rPr>
                                <w:sz w:val="68"/>
                                <w:szCs w:val="68"/>
                              </w:rPr>
                              <w:t>Chip Specification- Tra</w:t>
                            </w:r>
                            <w:r>
                              <w:rPr>
                                <w:sz w:val="68"/>
                                <w:szCs w:val="68"/>
                              </w:rPr>
                              <w:t>melblaze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97F529C" w14:textId="77777777" w:rsidR="00D077E9" w:rsidRDefault="00EC03A8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46B21E8" wp14:editId="7D00B8A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36550C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F983AE8" w14:textId="77777777" w:rsidTr="00453881">
        <w:trPr>
          <w:trHeight w:val="6593"/>
        </w:trPr>
        <w:tc>
          <w:tcPr>
            <w:tcW w:w="6741" w:type="dxa"/>
            <w:tcBorders>
              <w:top w:val="nil"/>
              <w:left w:val="nil"/>
              <w:bottom w:val="nil"/>
              <w:right w:val="nil"/>
            </w:tcBorders>
          </w:tcPr>
          <w:p w14:paraId="5C3B722E" w14:textId="77777777" w:rsidR="00D077E9" w:rsidRDefault="00D2255D" w:rsidP="00D077E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1FB852FB" wp14:editId="7D543422">
                      <wp:simplePos x="0" y="0"/>
                      <wp:positionH relativeFrom="page">
                        <wp:posOffset>-800100</wp:posOffset>
                      </wp:positionH>
                      <wp:positionV relativeFrom="page">
                        <wp:posOffset>3863760</wp:posOffset>
                      </wp:positionV>
                      <wp:extent cx="7760970" cy="3374390"/>
                      <wp:effectExtent l="0" t="0" r="0" b="0"/>
                      <wp:wrapNone/>
                      <wp:docPr id="2" name="Rectangle 2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60970" cy="33743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44C5E78" id="Rectangle 2" o:spid="_x0000_s1026" alt="colored rectangle" style="position:absolute;margin-left:-63pt;margin-top:304.25pt;width:611.1pt;height:265.7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gyCUtuAAAAAOAQAADwAAAGRycy9kb3du&#10;cmV2LnhtbEyPwW6DMBBE75X6D9ZG6i0xUIECxUQIqYceS5ueHbwBFHuNsElov77Oqb3Nakazb8rD&#10;ajS74uxGSwLiXQQMqbNqpF7A58frdg/MeUlKakso4BsdHKrHh1IWyt7oHa+t71koIVdIAYP3U8G5&#10;6wY00u3shBS8s52N9OGce65meQvlRvMkijJu5EjhwyAnbAbsLu1iBKSEb6lvf3RzrOvzIrtj8+W0&#10;EE+btX4B5nH1f2G44wd0qALTyS6kHNMCtnGShTFeQBbtU2D3SJRnCbBTUPFzngOvSv5/RvUL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gyCUtuAAAAAOAQAADwAAAAAAAAAAAAAAAAD5&#10;BAAAZHJzL2Rvd25yZXYueG1sUEsFBgAAAAAEAAQA8wAAAAYGAAAAAA==&#10;" fillcolor="#34aba2 [3206]" stroked="f" strokeweight="2pt">
                      <w10:wrap anchorx="page" anchory="pag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2260EB19" wp14:editId="7B27E38A">
                      <wp:simplePos x="0" y="0"/>
                      <wp:positionH relativeFrom="column">
                        <wp:posOffset>-471505</wp:posOffset>
                      </wp:positionH>
                      <wp:positionV relativeFrom="page">
                        <wp:posOffset>-1486550</wp:posOffset>
                      </wp:positionV>
                      <wp:extent cx="3938905" cy="8267700"/>
                      <wp:effectExtent l="0" t="0" r="4445" b="0"/>
                      <wp:wrapNone/>
                      <wp:docPr id="3" name="Rectangle 3" descr="white rectangle for text on cov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267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80806D9" id="Rectangle 3" o:spid="_x0000_s1026" alt="white rectangle for text on cover" style="position:absolute;margin-left:-37.15pt;margin-top:-117.05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" fillcolor="white [3212]" stroked="f" strokeweight="2pt">
                      <w10:wrap anchory="page"/>
                    </v:rect>
                  </w:pict>
                </mc:Fallback>
              </mc:AlternateContent>
            </w:r>
          </w:p>
        </w:tc>
      </w:tr>
      <w:tr w:rsidR="00D077E9" w14:paraId="6FD5C509" w14:textId="77777777" w:rsidTr="00453881">
        <w:trPr>
          <w:trHeight w:val="1867"/>
        </w:trPr>
        <w:tc>
          <w:tcPr>
            <w:tcW w:w="6741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EA217ED1616E40A195C133DB0CFEF810"/>
              </w:placeholder>
              <w15:appearance w15:val="hidden"/>
            </w:sdtPr>
            <w:sdtEndPr>
              <w:rPr>
                <w:sz w:val="36"/>
                <w:szCs w:val="36"/>
              </w:rPr>
            </w:sdtEndPr>
            <w:sdtContent>
              <w:p w14:paraId="3E18BB36" w14:textId="77777777" w:rsidR="00D077E9" w:rsidRPr="00D2255D" w:rsidRDefault="00EC03A8" w:rsidP="00D077E9">
                <w:pPr>
                  <w:rPr>
                    <w:sz w:val="36"/>
                    <w:szCs w:val="36"/>
                  </w:rPr>
                </w:pPr>
                <w:r w:rsidRPr="00D2255D">
                  <w:rPr>
                    <w:sz w:val="36"/>
                    <w:szCs w:val="36"/>
                  </w:rPr>
                  <w:t>MAY 10</w:t>
                </w:r>
                <w:r w:rsidRPr="00D2255D">
                  <w:rPr>
                    <w:sz w:val="36"/>
                    <w:szCs w:val="36"/>
                    <w:vertAlign w:val="superscript"/>
                  </w:rPr>
                  <w:t>th</w:t>
                </w:r>
                <w:r w:rsidRPr="00D2255D">
                  <w:rPr>
                    <w:sz w:val="36"/>
                    <w:szCs w:val="36"/>
                  </w:rPr>
                  <w:t xml:space="preserve"> </w:t>
                </w:r>
              </w:p>
            </w:sdtContent>
          </w:sdt>
          <w:p w14:paraId="55D2D3DE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4510D95" wp14:editId="7482EF0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376C0B3D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416CFE8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A32AC1B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50163D3" w14:textId="77777777" w:rsidR="00D077E9" w:rsidRPr="00D2255D" w:rsidRDefault="002E69E5" w:rsidP="00D077E9">
            <w:pPr>
              <w:rPr>
                <w:sz w:val="48"/>
                <w:szCs w:val="48"/>
              </w:rPr>
            </w:pPr>
            <w:sdt>
              <w:sdtPr>
                <w:rPr>
                  <w:sz w:val="48"/>
                  <w:szCs w:val="48"/>
                </w:rPr>
                <w:id w:val="-1740469667"/>
                <w:placeholder>
                  <w:docPart w:val="607262CC572841C9B01FF64CCD084188"/>
                </w:placeholder>
                <w15:appearance w15:val="hidden"/>
              </w:sdtPr>
              <w:sdtContent>
                <w:r w:rsidR="00EC03A8" w:rsidRPr="00D2255D">
                  <w:rPr>
                    <w:sz w:val="48"/>
                    <w:szCs w:val="48"/>
                  </w:rPr>
                  <w:t xml:space="preserve">CECS 460 </w:t>
                </w:r>
              </w:sdtContent>
            </w:sdt>
          </w:p>
          <w:p w14:paraId="715F4B39" w14:textId="77777777" w:rsidR="00D077E9" w:rsidRPr="00D86945" w:rsidRDefault="00EC03A8" w:rsidP="00EC03A8">
            <w:pPr>
              <w:rPr>
                <w:noProof/>
                <w:sz w:val="10"/>
                <w:szCs w:val="10"/>
              </w:rPr>
            </w:pPr>
            <w:r w:rsidRPr="00D2255D">
              <w:rPr>
                <w:sz w:val="48"/>
                <w:szCs w:val="48"/>
              </w:rPr>
              <w:t>By: Aishwarya Ravishankar</w:t>
            </w:r>
            <w:r>
              <w:t xml:space="preserve"> </w:t>
            </w:r>
          </w:p>
        </w:tc>
      </w:tr>
    </w:tbl>
    <w:p w14:paraId="76F4E9DF" w14:textId="77777777" w:rsidR="00D077E9" w:rsidRDefault="00D077E9">
      <w:pPr>
        <w:spacing w:after="200"/>
      </w:pPr>
      <w:r>
        <w:br w:type="page"/>
      </w:r>
    </w:p>
    <w:p w14:paraId="2CBCF6BD" w14:textId="77777777" w:rsidR="00163FE8" w:rsidRPr="00EC03A8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24F75" w:themeColor="accent1"/>
          <w:sz w:val="72"/>
          <w:szCs w:val="72"/>
        </w:rPr>
      </w:pPr>
      <w:r w:rsidRPr="00EC03A8">
        <w:rPr>
          <w:rFonts w:ascii="Franklin Gothic Book" w:eastAsia="Times New Roman" w:hAnsi="Franklin Gothic Book" w:cs="Times New Roman"/>
          <w:b w:val="0"/>
          <w:color w:val="024F75" w:themeColor="accent1"/>
          <w:sz w:val="72"/>
          <w:szCs w:val="72"/>
        </w:rPr>
        <w:lastRenderedPageBreak/>
        <w:t>Table of Contents</w:t>
      </w:r>
    </w:p>
    <w:p w14:paraId="68528BB2" w14:textId="77777777" w:rsidR="00EC03A8" w:rsidRPr="00ED4D05" w:rsidRDefault="00EC03A8" w:rsidP="0063659E">
      <w:pPr>
        <w:spacing w:after="160" w:line="259" w:lineRule="auto"/>
        <w:ind w:right="198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1. Introduction .....................................................................................................................................</w:t>
      </w:r>
      <w:r w:rsidR="007532EA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.....7</w:t>
      </w:r>
    </w:p>
    <w:p w14:paraId="41C6201A" w14:textId="2E52ADCF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1.1 Purpose ...................................................................................................................................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.7</w:t>
      </w:r>
    </w:p>
    <w:p w14:paraId="68CA699F" w14:textId="75908DC6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2. Applicable Documents.....................................................................................................................</w:t>
      </w:r>
      <w:r w:rsidR="007532EA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 7</w:t>
      </w:r>
    </w:p>
    <w:p w14:paraId="3842F358" w14:textId="04904AB2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2.1 Architecture (Tramelblaze) 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 xml:space="preserve">.. 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7</w:t>
      </w:r>
    </w:p>
    <w:p w14:paraId="7B7E5719" w14:textId="20D4648A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2.1.1 Memory...........................................................................................................................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7</w:t>
      </w:r>
    </w:p>
    <w:p w14:paraId="38E05C02" w14:textId="1DB0B748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2.1.2 Architecture 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..……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8</w:t>
      </w:r>
    </w:p>
    <w:p w14:paraId="1236915F" w14:textId="6908CB84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 xml:space="preserve">2.1.3 I/0 Signals of </w:t>
      </w:r>
      <w:proofErr w:type="spellStart"/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PicoBlaze</w:t>
      </w:r>
      <w:proofErr w:type="spellEnd"/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 xml:space="preserve">, </w:t>
      </w:r>
      <w:proofErr w:type="spellStart"/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TramelBlaze</w:t>
      </w:r>
      <w:proofErr w:type="spellEnd"/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 8</w:t>
      </w:r>
    </w:p>
    <w:p w14:paraId="5273986B" w14:textId="396CF503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 xml:space="preserve">2.1.4 </w:t>
      </w:r>
      <w:proofErr w:type="spellStart"/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PicoBlaze</w:t>
      </w:r>
      <w:proofErr w:type="spellEnd"/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 xml:space="preserve"> Timing..............................................................................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 xml:space="preserve"> 9</w:t>
      </w:r>
    </w:p>
    <w:p w14:paraId="37AB0F79" w14:textId="3AC314BF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2.1.5 Instruction Set......................................................................................................................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….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9</w:t>
      </w:r>
    </w:p>
    <w:p w14:paraId="387D5D30" w14:textId="341FA1DC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2.2 ASCII Table ..............................................................................................................................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....10</w:t>
      </w:r>
    </w:p>
    <w:p w14:paraId="3C6CD82C" w14:textId="29D5AB10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2.3 Baud Rate Decoder ........................................................................................................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 11</w:t>
      </w:r>
    </w:p>
    <w:p w14:paraId="36ADF2BE" w14:textId="5C320AB2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3. Requirement ................................................................................................................................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.......12</w:t>
      </w:r>
    </w:p>
    <w:p w14:paraId="4A4625EF" w14:textId="25D71751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3.1 Hardware Interface Requirement.........................................................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 12</w:t>
      </w:r>
    </w:p>
    <w:p w14:paraId="002A2389" w14:textId="4E8494B3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3.2 Software Interface Requirement 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 13</w:t>
      </w:r>
    </w:p>
    <w:p w14:paraId="6BA1ECD9" w14:textId="088E613B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4. Top Level Design ................................................................................................................................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.1</w:t>
      </w:r>
      <w:r w:rsidR="00EC0636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4</w:t>
      </w:r>
    </w:p>
    <w:p w14:paraId="3E0835DF" w14:textId="581CD05E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4.1 Description..............................................................................................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...13</w:t>
      </w:r>
    </w:p>
    <w:p w14:paraId="5C078999" w14:textId="64729378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4.2 Top Level Block.........................................................................................................................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...14</w:t>
      </w:r>
    </w:p>
    <w:p w14:paraId="28368767" w14:textId="1A903CF6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4.3 Top Level Schematic...................................................................................................................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 15</w:t>
      </w:r>
    </w:p>
    <w:p w14:paraId="4EF54592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4.4 I/O Signals and Connections ....................................................................................................... 15</w:t>
      </w:r>
    </w:p>
    <w:p w14:paraId="327AD2FF" w14:textId="342C31FA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4.4.1 Signal Name 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 xml:space="preserve"> 15</w:t>
      </w:r>
    </w:p>
    <w:p w14:paraId="2CFD5C20" w14:textId="736FD842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4.4.2 Clock..............................................................................................................................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......15</w:t>
      </w:r>
    </w:p>
    <w:p w14:paraId="0EC40926" w14:textId="1E861FFC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4.4.3 Reset ................................................................................................................................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...15</w:t>
      </w:r>
    </w:p>
    <w:p w14:paraId="119FC243" w14:textId="19A56E2E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4.5 I/O Description.............................................................................................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16</w:t>
      </w:r>
    </w:p>
    <w:p w14:paraId="38EC3472" w14:textId="738DA0B5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4.6 Reset ..........................................................................................................................................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.16</w:t>
      </w:r>
    </w:p>
    <w:p w14:paraId="58A4C46B" w14:textId="1B5B4248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4.7 Software Description 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 xml:space="preserve"> 16</w:t>
      </w:r>
    </w:p>
    <w:p w14:paraId="44100FE4" w14:textId="6A4C21D8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5. Externally Developed Blocks. 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16</w:t>
      </w:r>
    </w:p>
    <w:p w14:paraId="373E818F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5.1 TramelBlaze...................................................................................................................................16</w:t>
      </w:r>
    </w:p>
    <w:p w14:paraId="73FD1BB8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lastRenderedPageBreak/>
        <w:tab/>
        <w:t>5.1.1 Introduction ............................................................................................................................... 16</w:t>
      </w:r>
    </w:p>
    <w:p w14:paraId="501D5AB4" w14:textId="7F374CF9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5.1.2 Block Diagram 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 17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 xml:space="preserve">5.1.3 </w:t>
      </w:r>
      <w:proofErr w:type="spellStart"/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TramelBlaze</w:t>
      </w:r>
      <w:proofErr w:type="spellEnd"/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 xml:space="preserve"> I/0 ........................................................................................................................ 17</w:t>
      </w:r>
    </w:p>
    <w:p w14:paraId="112D84C9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 xml:space="preserve">5.1.4 </w:t>
      </w:r>
      <w:proofErr w:type="spellStart"/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TramelBlaze</w:t>
      </w:r>
      <w:proofErr w:type="spellEnd"/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 xml:space="preserve"> I/0 Descriptions................................................................................................... 17</w:t>
      </w:r>
    </w:p>
    <w:p w14:paraId="1A4BBAE2" w14:textId="0790E5D8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 Internal Developed Blocks 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 18</w:t>
      </w:r>
    </w:p>
    <w:p w14:paraId="664D3BDA" w14:textId="5CCE4CD5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6.1 AISO..............................................................................................................................................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..18</w:t>
      </w:r>
    </w:p>
    <w:p w14:paraId="3BFE0C89" w14:textId="04106074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6.1.1 AISO Description 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 18</w:t>
      </w:r>
    </w:p>
    <w:p w14:paraId="1C33C4A8" w14:textId="53DA40D8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6.1.2 AISO Block Diagram.................................................................................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 18</w:t>
      </w:r>
    </w:p>
    <w:p w14:paraId="090C0F31" w14:textId="76F69095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6.1.3 AISO I/O...................................................................................................................................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...18</w:t>
      </w:r>
    </w:p>
    <w:p w14:paraId="2EAF7A15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6.2 Baud Decoder.................................................................................................................................18</w:t>
      </w:r>
    </w:p>
    <w:p w14:paraId="1CEB42B6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6.2.1 Baud Decoder Description ....................................................................................................... 18</w:t>
      </w:r>
    </w:p>
    <w:p w14:paraId="086AF3BF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6.2.2 Baud Decoder Block Diagram................................................................................................... 19</w:t>
      </w:r>
    </w:p>
    <w:p w14:paraId="0A159FA3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6.2.3 Baud Decoder I/O....................................................................................................................... 19</w:t>
      </w:r>
    </w:p>
    <w:p w14:paraId="7A99DAFF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6.3 PED Positive Edge Detector .......................................................................................................... 19</w:t>
      </w:r>
    </w:p>
    <w:p w14:paraId="7B735DF9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6.3.1 PED Positive Edge Detector Description .................................................................................. 19</w:t>
      </w:r>
    </w:p>
    <w:p w14:paraId="13E904AF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6.3.2 PED Positive Edge Detector Block Diagram ............................................................................. 19</w:t>
      </w:r>
    </w:p>
    <w:p w14:paraId="6D655E5A" w14:textId="77777777" w:rsidR="00EC03A8" w:rsidRPr="00ED4D05" w:rsidRDefault="00EC03A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  <w:t>6.3.3 PED Positive Edge Detector I/O ............................................................................................... 19</w:t>
      </w:r>
    </w:p>
    <w:p w14:paraId="64E1860C" w14:textId="16ACD2DA" w:rsidR="00EC03A8" w:rsidRPr="00ED4D05" w:rsidRDefault="001113DC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Table 9: PED I/O 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...........20</w:t>
      </w:r>
    </w:p>
    <w:p w14:paraId="3AE0752B" w14:textId="7F21AB37" w:rsidR="00EC03A8" w:rsidRPr="00ED4D05" w:rsidRDefault="001113DC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6.4 RS FLOP ...............................................................................................................................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..........20</w:t>
      </w:r>
    </w:p>
    <w:p w14:paraId="4FFBC14C" w14:textId="49B25BC2" w:rsidR="00EC03A8" w:rsidRPr="00ED4D05" w:rsidRDefault="001113DC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6.4.1 RS FLOP Description...........................................................................................................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 20</w:t>
      </w:r>
    </w:p>
    <w:p w14:paraId="08334FD0" w14:textId="5A770834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6.4.2 RS FLOP Block Diagram 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 20</w:t>
      </w:r>
    </w:p>
    <w:p w14:paraId="338991D1" w14:textId="77777777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6.4.3 RS FLOP I/O ................................................................................................................................20</w:t>
      </w:r>
    </w:p>
    <w:p w14:paraId="3FABBBB1" w14:textId="23828DDB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6.5 TX Transmit Engine 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 20</w:t>
      </w:r>
    </w:p>
    <w:p w14:paraId="3A4C5B0E" w14:textId="77777777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6.5.1 TX Transmit Engine Description ................................................................................................ 20</w:t>
      </w:r>
    </w:p>
    <w:p w14:paraId="1E4DF531" w14:textId="77777777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6.5.2 TX Transmit Engine Diagram...................................................................................................... 21</w:t>
      </w:r>
    </w:p>
    <w:p w14:paraId="2FC408C2" w14:textId="77777777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6.5.3 TX Transmit Engine I/O .............................................................................................................. 21</w:t>
      </w:r>
    </w:p>
    <w:p w14:paraId="0E90B78C" w14:textId="6288D1AA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6.5.4 TX Transmit Engine Internal composition..........................................................................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 21</w:t>
      </w:r>
    </w:p>
    <w:p w14:paraId="60DE2AC2" w14:textId="35E04F0F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6.6 RX Receive Engine 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 24</w:t>
      </w:r>
    </w:p>
    <w:p w14:paraId="461B3775" w14:textId="7945C64A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6.6.1 RX Engine Description 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 24</w:t>
      </w:r>
    </w:p>
    <w:p w14:paraId="1D2B5B53" w14:textId="77777777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lastRenderedPageBreak/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6.6.2 RX Engine Block Diagram .................................................................................................... 24</w:t>
      </w:r>
    </w:p>
    <w:p w14:paraId="235B2E22" w14:textId="200B6387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6.6.3 RX Engine I/O 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 24</w:t>
      </w:r>
    </w:p>
    <w:p w14:paraId="7C05A3EB" w14:textId="796EEE0D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6.6.4 RX Engine Internal Composition 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.................................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 25</w:t>
      </w:r>
    </w:p>
    <w:p w14:paraId="7F6E58D7" w14:textId="2FAF6854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6.6.6 RX Engine Schematics 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 27</w:t>
      </w:r>
    </w:p>
    <w:p w14:paraId="475334A7" w14:textId="3EA778B4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6.7 UART......................................................................................................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......27</w:t>
      </w:r>
    </w:p>
    <w:p w14:paraId="5E17D0F2" w14:textId="39CE58A6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6.7.1 Description........................................................................................................................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 27</w:t>
      </w:r>
    </w:p>
    <w:p w14:paraId="52B7AB6E" w14:textId="3C2BA82E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6.7.2 Block Diagram 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 28</w:t>
      </w:r>
    </w:p>
    <w:p w14:paraId="6B387ACB" w14:textId="71DFB850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6.7.3 UART I/O .............................................................................................................................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 xml:space="preserve"> 28</w:t>
      </w:r>
    </w:p>
    <w:p w14:paraId="70CBA3CC" w14:textId="38A1126B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6.7.4 UART Schematic 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..............................2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9</w:t>
      </w:r>
    </w:p>
    <w:p w14:paraId="4F57B23C" w14:textId="323DBDD4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6.8 TSI – Technology Specific Instantiation...................................................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 29</w:t>
      </w:r>
    </w:p>
    <w:p w14:paraId="725D7BA4" w14:textId="164C5A5B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6.8.1 Description..........................................................................................................................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 xml:space="preserve"> 29</w:t>
      </w:r>
    </w:p>
    <w:p w14:paraId="075D263D" w14:textId="647EEE8F" w:rsidR="00EC03A8" w:rsidRPr="00ED4D05" w:rsidRDefault="00163FE8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ab/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6.8.2 Block Diagram ........................................................................................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...............................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 30</w:t>
      </w:r>
    </w:p>
    <w:p w14:paraId="1B9095C1" w14:textId="3E482BE1" w:rsidR="00EC03A8" w:rsidRPr="00ED4D05" w:rsidRDefault="00087E14" w:rsidP="00EC03A8">
      <w:pPr>
        <w:spacing w:after="160" w:line="259" w:lineRule="auto"/>
        <w:rPr>
          <w:rFonts w:ascii="Franklin Gothic Book" w:eastAsia="Times New Roman" w:hAnsi="Franklin Gothic Book" w:cs="Times New Roman"/>
          <w:b w:val="0"/>
          <w:color w:val="0070C0"/>
          <w:sz w:val="22"/>
        </w:rPr>
      </w:pP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7 Chip Level Verification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 xml:space="preserve"> ............................................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..........................</w:t>
      </w:r>
      <w:r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........................</w:t>
      </w:r>
      <w:r w:rsidR="004721DC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................</w:t>
      </w:r>
      <w:r w:rsidR="00EC03A8" w:rsidRPr="00ED4D05">
        <w:rPr>
          <w:rFonts w:ascii="Franklin Gothic Book" w:eastAsia="Times New Roman" w:hAnsi="Franklin Gothic Book" w:cs="Times New Roman"/>
          <w:b w:val="0"/>
          <w:color w:val="0070C0"/>
          <w:sz w:val="22"/>
        </w:rPr>
        <w:t>......31</w:t>
      </w:r>
    </w:p>
    <w:p w14:paraId="14CDCB4F" w14:textId="4B4D981B" w:rsidR="0087605E" w:rsidRPr="00ED4D05" w:rsidRDefault="00087E14" w:rsidP="00DF027C">
      <w:pPr>
        <w:rPr>
          <w:rFonts w:ascii="Franklin Gothic Medium" w:hAnsi="Franklin Gothic Medium"/>
          <w:b w:val="0"/>
          <w:color w:val="0070C0"/>
          <w:sz w:val="22"/>
        </w:rPr>
      </w:pPr>
      <w:r w:rsidRPr="00ED4D05">
        <w:rPr>
          <w:rFonts w:ascii="Franklin Gothic Medium" w:hAnsi="Franklin Gothic Medium"/>
          <w:b w:val="0"/>
          <w:color w:val="0070C0"/>
          <w:sz w:val="22"/>
        </w:rPr>
        <w:t>8. Chip Level Test………………………………………………………………………………………………………………………...</w:t>
      </w:r>
      <w:r w:rsidR="004721DC" w:rsidRPr="00ED4D05">
        <w:rPr>
          <w:rFonts w:ascii="Franklin Gothic Medium" w:hAnsi="Franklin Gothic Medium"/>
          <w:b w:val="0"/>
          <w:color w:val="0070C0"/>
          <w:sz w:val="22"/>
        </w:rPr>
        <w:t>......34</w:t>
      </w:r>
    </w:p>
    <w:p w14:paraId="35FD4009" w14:textId="77777777" w:rsidR="00163FE8" w:rsidRPr="00087E14" w:rsidRDefault="00163FE8" w:rsidP="00DF027C">
      <w:pPr>
        <w:rPr>
          <w:b w:val="0"/>
          <w:color w:val="auto"/>
        </w:rPr>
      </w:pPr>
    </w:p>
    <w:p w14:paraId="4F8E64CC" w14:textId="77777777" w:rsidR="00163FE8" w:rsidRDefault="00163FE8" w:rsidP="00DF027C"/>
    <w:p w14:paraId="24BDC38C" w14:textId="77777777" w:rsidR="00163FE8" w:rsidRDefault="00163FE8" w:rsidP="00DF027C"/>
    <w:p w14:paraId="1F0398BE" w14:textId="77777777" w:rsidR="00163FE8" w:rsidRDefault="00163FE8" w:rsidP="00DF027C"/>
    <w:p w14:paraId="6807846B" w14:textId="77777777" w:rsidR="00163FE8" w:rsidRDefault="00163FE8" w:rsidP="00DF027C"/>
    <w:p w14:paraId="036FDD15" w14:textId="77777777" w:rsidR="00163FE8" w:rsidRDefault="00163FE8" w:rsidP="00DF027C"/>
    <w:p w14:paraId="75812ACB" w14:textId="77777777" w:rsidR="00163FE8" w:rsidRDefault="00163FE8" w:rsidP="00DF027C"/>
    <w:p w14:paraId="7753A87A" w14:textId="77777777" w:rsidR="00163FE8" w:rsidRDefault="00163FE8" w:rsidP="00DF027C"/>
    <w:p w14:paraId="5F733E8A" w14:textId="77777777" w:rsidR="00074559" w:rsidRDefault="00074559" w:rsidP="00DF027C"/>
    <w:p w14:paraId="63331576" w14:textId="77777777" w:rsidR="00074559" w:rsidRDefault="00074559" w:rsidP="00DF027C"/>
    <w:p w14:paraId="39CB4E32" w14:textId="77777777" w:rsidR="00074559" w:rsidRDefault="00074559" w:rsidP="00DF027C"/>
    <w:p w14:paraId="4783B772" w14:textId="77777777" w:rsidR="00074559" w:rsidRDefault="00074559" w:rsidP="00DF027C"/>
    <w:p w14:paraId="23215DBE" w14:textId="77777777" w:rsidR="00074559" w:rsidRDefault="00074559" w:rsidP="00DF027C"/>
    <w:p w14:paraId="521606E2" w14:textId="77777777" w:rsidR="00074559" w:rsidRDefault="00074559" w:rsidP="00DF027C"/>
    <w:p w14:paraId="3212E32B" w14:textId="77777777" w:rsidR="00074559" w:rsidRDefault="00074559" w:rsidP="00DF027C"/>
    <w:p w14:paraId="416AFD05" w14:textId="77777777" w:rsidR="00087E14" w:rsidRDefault="00087E14" w:rsidP="00DF027C"/>
    <w:p w14:paraId="4079764B" w14:textId="77777777" w:rsidR="00087E14" w:rsidRDefault="00087E14" w:rsidP="00DF027C"/>
    <w:p w14:paraId="75A6DEDF" w14:textId="77777777" w:rsidR="00163FE8" w:rsidRPr="00163FE8" w:rsidRDefault="00163FE8" w:rsidP="00163FE8">
      <w:pPr>
        <w:rPr>
          <w:rFonts w:ascii="Franklin Gothic Book" w:hAnsi="Franklin Gothic Book"/>
          <w:b w:val="0"/>
          <w:sz w:val="72"/>
          <w:szCs w:val="72"/>
        </w:rPr>
      </w:pPr>
      <w:r w:rsidRPr="00163FE8">
        <w:rPr>
          <w:rFonts w:ascii="Franklin Gothic Book" w:hAnsi="Franklin Gothic Book"/>
          <w:b w:val="0"/>
          <w:sz w:val="72"/>
          <w:szCs w:val="72"/>
        </w:rPr>
        <w:lastRenderedPageBreak/>
        <w:t>Table of Figures</w:t>
      </w:r>
    </w:p>
    <w:p w14:paraId="1DC10587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Figure 1: </w:t>
      </w:r>
      <w:proofErr w:type="spellStart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PicoBlaze</w:t>
      </w:r>
      <w:proofErr w:type="spellEnd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 Detailed Block Diagram...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 8</w:t>
      </w:r>
    </w:p>
    <w:p w14:paraId="10FDD0E8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Figure 2: </w:t>
      </w:r>
      <w:proofErr w:type="spellStart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PicoBlaze</w:t>
      </w:r>
      <w:proofErr w:type="spellEnd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 I/O Timing Diagram......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 9</w:t>
      </w:r>
    </w:p>
    <w:p w14:paraId="744404FB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3: Sample of Instruction Operations – PicoBlaze.................................................................. 10</w:t>
      </w:r>
    </w:p>
    <w:p w14:paraId="708013EE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4: Updated ASCII Table...........................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 11</w:t>
      </w:r>
    </w:p>
    <w:p w14:paraId="7C899050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5: BAUD Rate Chart................................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..................................................... 12</w:t>
      </w:r>
    </w:p>
    <w:p w14:paraId="44723AD5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6: Top Level Block..................................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................................................... 14</w:t>
      </w:r>
    </w:p>
    <w:p w14:paraId="6D47DB43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Figure 7: </w:t>
      </w:r>
      <w:proofErr w:type="gramStart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Top  Level</w:t>
      </w:r>
      <w:proofErr w:type="gramEnd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 Schematic.......................................................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 15</w:t>
      </w:r>
    </w:p>
    <w:p w14:paraId="78B38A07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Figure 8: </w:t>
      </w:r>
      <w:proofErr w:type="spellStart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TramelBlaze</w:t>
      </w:r>
      <w:proofErr w:type="spellEnd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 Block Diagram 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 17</w:t>
      </w:r>
    </w:p>
    <w:p w14:paraId="1AC335F1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Figure 9: </w:t>
      </w:r>
      <w:proofErr w:type="spellStart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TramelBlaze</w:t>
      </w:r>
      <w:proofErr w:type="spellEnd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 Detailed Block Diagram......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 17</w:t>
      </w:r>
    </w:p>
    <w:p w14:paraId="4DF91AB8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10: AISO 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..................................................... 18</w:t>
      </w:r>
    </w:p>
    <w:p w14:paraId="6882D936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11: Baud Decoder...................................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</w:t>
      </w:r>
      <w:bookmarkStart w:id="0" w:name="_GoBack"/>
      <w:bookmarkEnd w:id="0"/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..................................................... 19</w:t>
      </w:r>
    </w:p>
    <w:p w14:paraId="7ED3DAAF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12: PED......................................................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 19</w:t>
      </w:r>
    </w:p>
    <w:p w14:paraId="20796543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13: RS Flop 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 20</w:t>
      </w:r>
    </w:p>
    <w:p w14:paraId="6C2E6E37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14: Transmit Engine 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 21</w:t>
      </w:r>
    </w:p>
    <w:p w14:paraId="4C471AA2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Figure </w:t>
      </w:r>
      <w:proofErr w:type="gramStart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15:TX</w:t>
      </w:r>
      <w:proofErr w:type="gramEnd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 SCHEMATIC 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 23</w:t>
      </w:r>
    </w:p>
    <w:p w14:paraId="5ED58CFF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Figure </w:t>
      </w:r>
      <w:proofErr w:type="gramStart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16:TX</w:t>
      </w:r>
      <w:proofErr w:type="gramEnd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 RTL Schematic 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 23</w:t>
      </w:r>
    </w:p>
    <w:p w14:paraId="418EEBCD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17: RX Block Diagram......................................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 24</w:t>
      </w:r>
    </w:p>
    <w:p w14:paraId="22F8F728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18: RX Engine FSM 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 26</w:t>
      </w:r>
    </w:p>
    <w:p w14:paraId="442E91A6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19: RX Engine Schematics 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 27</w:t>
      </w:r>
    </w:p>
    <w:p w14:paraId="49965828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20: UART Block Diagram................................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 28</w:t>
      </w:r>
    </w:p>
    <w:p w14:paraId="27C0E1FB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21: UART Schematic 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 29</w:t>
      </w:r>
    </w:p>
    <w:p w14:paraId="2DAA1FCB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Figure 22: TSI.......................................................................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..........................30</w:t>
      </w:r>
    </w:p>
    <w:p w14:paraId="72927EC4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</w:p>
    <w:p w14:paraId="7916251A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</w:p>
    <w:p w14:paraId="619A590B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</w:p>
    <w:p w14:paraId="7956EBE9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</w:p>
    <w:p w14:paraId="16A53F96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</w:p>
    <w:p w14:paraId="5C850D5F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</w:p>
    <w:p w14:paraId="775ED1F8" w14:textId="77777777" w:rsidR="00D46548" w:rsidRPr="00ED4D05" w:rsidRDefault="00D4654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</w:p>
    <w:p w14:paraId="0BAA1CD8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Table of Tables</w:t>
      </w:r>
    </w:p>
    <w:p w14:paraId="182146CA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Table 1: </w:t>
      </w:r>
      <w:proofErr w:type="spellStart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PicoBlaze</w:t>
      </w:r>
      <w:proofErr w:type="spellEnd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 I/O .............................................................................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 8</w:t>
      </w:r>
    </w:p>
    <w:p w14:paraId="4FA56F53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Table 2: Output Switches......................................................................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 12</w:t>
      </w:r>
    </w:p>
    <w:p w14:paraId="18ACA8FC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Table 3: EIGHT PEN OHEL Truth Table 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 13</w:t>
      </w:r>
    </w:p>
    <w:p w14:paraId="32DB7941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Table 4: TOP Level I/O...............................................................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 16</w:t>
      </w:r>
    </w:p>
    <w:p w14:paraId="28C784D0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Table 5: </w:t>
      </w:r>
      <w:proofErr w:type="spellStart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TramelBlaze</w:t>
      </w:r>
      <w:proofErr w:type="spellEnd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 I/O................................................................................................................... 17</w:t>
      </w:r>
    </w:p>
    <w:p w14:paraId="093EDD02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Table 6: </w:t>
      </w:r>
      <w:proofErr w:type="spellStart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TramelBlaze</w:t>
      </w:r>
      <w:proofErr w:type="spellEnd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 I/O Descriptions........................................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 18</w:t>
      </w:r>
    </w:p>
    <w:p w14:paraId="4BB1471B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Table 7: AISO I/O...................................................................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 18</w:t>
      </w:r>
    </w:p>
    <w:p w14:paraId="6B01A52E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Table 8: Address Decoder I/O.............................................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 19</w:t>
      </w:r>
    </w:p>
    <w:p w14:paraId="392AD5C4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Table 9: PED I/O................................................................................................................................ 20</w:t>
      </w:r>
    </w:p>
    <w:p w14:paraId="3B578404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Table 10: RS Flop I/O.......................................................................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 20</w:t>
      </w:r>
    </w:p>
    <w:p w14:paraId="27704FB1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Table </w:t>
      </w:r>
      <w:proofErr w:type="gramStart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11:TX</w:t>
      </w:r>
      <w:proofErr w:type="gramEnd"/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 xml:space="preserve"> ENGINE I/O.....................................................................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 21</w:t>
      </w:r>
    </w:p>
    <w:p w14:paraId="1AAE02A8" w14:textId="77777777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Table 12: RX I/O..................................................................................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 25</w:t>
      </w:r>
    </w:p>
    <w:p w14:paraId="20A8BA34" w14:textId="6C65B735" w:rsidR="00163FE8" w:rsidRPr="00ED4D05" w:rsidRDefault="00163FE8" w:rsidP="00163FE8">
      <w:pPr>
        <w:spacing w:line="360" w:lineRule="auto"/>
        <w:rPr>
          <w:rFonts w:ascii="Franklin Gothic Book" w:hAnsi="Franklin Gothic Book"/>
          <w:b w:val="0"/>
          <w:color w:val="0070C0"/>
          <w:sz w:val="24"/>
          <w:szCs w:val="24"/>
        </w:rPr>
      </w:pP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Table 13: UART I/0....................................................................</w:t>
      </w:r>
      <w:r w:rsidR="00074559"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....................................................</w:t>
      </w:r>
      <w:r w:rsidRPr="00ED4D05">
        <w:rPr>
          <w:rFonts w:ascii="Franklin Gothic Book" w:hAnsi="Franklin Gothic Book"/>
          <w:b w:val="0"/>
          <w:color w:val="0070C0"/>
          <w:sz w:val="24"/>
          <w:szCs w:val="24"/>
        </w:rPr>
        <w:t>....</w:t>
      </w:r>
      <w:r w:rsidR="00ED4D05" w:rsidRPr="00ED4D05">
        <w:rPr>
          <w:rFonts w:ascii="Franklin Gothic Book" w:hAnsi="Franklin Gothic Book"/>
          <w:b w:val="0"/>
          <w:color w:val="0070C0"/>
          <w:sz w:val="24"/>
          <w:szCs w:val="24"/>
        </w:rPr>
        <w:t>..30</w:t>
      </w:r>
    </w:p>
    <w:p w14:paraId="03FC2833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7B9ECEB1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166C55EA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55289DFD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1241E4A8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04EDAA2C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2CA602BF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77C42C08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3BDA1628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3890E20F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293D3803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2C9A8769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74253F9E" w14:textId="77777777" w:rsidR="00E74143" w:rsidRDefault="00E74143" w:rsidP="00453881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6DF65E5D" w14:textId="77777777" w:rsidR="00E848C5" w:rsidRDefault="00E848C5" w:rsidP="00453881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54068B32" w14:textId="77777777" w:rsidR="00E74143" w:rsidRDefault="00E74143" w:rsidP="00163FE8">
      <w:pPr>
        <w:spacing w:line="360" w:lineRule="auto"/>
        <w:rPr>
          <w:rFonts w:ascii="Franklin Gothic Book" w:hAnsi="Franklin Gothic Book"/>
          <w:b w:val="0"/>
          <w:sz w:val="24"/>
          <w:szCs w:val="24"/>
        </w:rPr>
      </w:pPr>
    </w:p>
    <w:p w14:paraId="1A16E2FF" w14:textId="77777777" w:rsidR="00680C6D" w:rsidRPr="00D22585" w:rsidRDefault="00E74143" w:rsidP="00E74143">
      <w:pPr>
        <w:rPr>
          <w:rFonts w:ascii="Times New Roman" w:hAnsi="Times New Roman" w:cs="Times New Roman"/>
          <w:b w:val="0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sz w:val="24"/>
          <w:szCs w:val="24"/>
        </w:rPr>
        <w:lastRenderedPageBreak/>
        <w:t xml:space="preserve">1. </w:t>
      </w:r>
      <w:r w:rsidR="00680C6D" w:rsidRPr="00D22585">
        <w:rPr>
          <w:rFonts w:ascii="Times New Roman" w:hAnsi="Times New Roman" w:cs="Times New Roman"/>
          <w:b w:val="0"/>
          <w:sz w:val="24"/>
          <w:szCs w:val="24"/>
        </w:rPr>
        <w:t>Introduction</w:t>
      </w:r>
    </w:p>
    <w:p w14:paraId="7B0EFE57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Chip Specification, this document is created to document all existence information for the</w:t>
      </w:r>
    </w:p>
    <w:p w14:paraId="0940482B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full UART engine. To the core of this engine, it can break down into many smaller</w:t>
      </w:r>
    </w:p>
    <w:p w14:paraId="021D5724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functional blocks and supporting modules; Two main blocks that are the Receiving</w:t>
      </w:r>
    </w:p>
    <w:p w14:paraId="3AA4B86D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Engine and Transmit Engine (RX | TX); they define the working purpose of the whole</w:t>
      </w:r>
    </w:p>
    <w:p w14:paraId="5C43F7DA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UART engine. The communication can be observed through an UART based terminal on</w:t>
      </w:r>
    </w:p>
    <w:p w14:paraId="36885743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any supported devices, with proper connection; at a configurable baud rate, the TX is</w:t>
      </w:r>
    </w:p>
    <w:p w14:paraId="278882DA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capable to the terminal total of 11 bits serially.</w:t>
      </w:r>
    </w:p>
    <w:p w14:paraId="3B10B30C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The data frame can be set using 4 main components: BAUD, EIGHT, PEN, OHEL.</w:t>
      </w:r>
    </w:p>
    <w:p w14:paraId="0AB1A2A3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EIGHT is to control either 7 or 8 bits of the data frame; Parity enable can be set with</w:t>
      </w:r>
    </w:p>
    <w:p w14:paraId="5BB9016F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PEN bit; lastly OHEL bit to determine the given bit is odd high or even low parity bit; the</w:t>
      </w:r>
    </w:p>
    <w:p w14:paraId="6378DE55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baud rate can be determined with BAUD pin, which is a 4-bit wide component that can</w:t>
      </w:r>
    </w:p>
    <w:p w14:paraId="2EF64902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choose a pre-defined transfer rate. All of 4 components can be collected through a</w:t>
      </w:r>
    </w:p>
    <w:p w14:paraId="395B9B4F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register TRANSMIT_ENGINETL, the data frame supposes to transfer serially when the</w:t>
      </w:r>
    </w:p>
    <w:p w14:paraId="0A61E76A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BTU bit at logic one until the end of frame. The next data frame will follow to transmit</w:t>
      </w:r>
    </w:p>
    <w:p w14:paraId="68F78C72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by indicating the high to low logic of the load.</w:t>
      </w:r>
    </w:p>
    <w:p w14:paraId="7BD3E16E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sz w:val="24"/>
          <w:szCs w:val="24"/>
        </w:rPr>
        <w:t>1.1 Purpose</w:t>
      </w:r>
    </w:p>
    <w:p w14:paraId="0A7C2802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Chips specification delivers necessary information to future users of this UART engine</w:t>
      </w:r>
    </w:p>
    <w:p w14:paraId="58178FB2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unit. Providing in-depth documentation on hardware designed functional blocks, as well</w:t>
      </w:r>
    </w:p>
    <w:p w14:paraId="1AF077A2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as software requirements. Unit peripherals information will also be provided including</w:t>
      </w:r>
    </w:p>
    <w:p w14:paraId="162A3EC5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signal I/O pins, switches and LEDs, etc. Most documented parts come with a verification</w:t>
      </w:r>
    </w:p>
    <w:p w14:paraId="6DB6D8E4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to ensure the functionality upon scenarios, these tests are found from Table of Figures.</w:t>
      </w:r>
    </w:p>
    <w:p w14:paraId="1AAB8E0E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The Rx engine’s purpose is to receive data and relay the information into the processor.</w:t>
      </w:r>
    </w:p>
    <w:p w14:paraId="42755FDD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Unlike the Tx engine, the Rx engine has the ability to pass either data, or status flags</w:t>
      </w:r>
    </w:p>
    <w:p w14:paraId="2BEB84A4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back into the processor. The Rx engine waits to see a high to low logic to determine a</w:t>
      </w:r>
    </w:p>
    <w:p w14:paraId="054C5BE0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start bit. Once the start bit is detected, then the Rx engine waits half a BTU (bit time unit)</w:t>
      </w:r>
    </w:p>
    <w:p w14:paraId="5D6D611D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to sample the incoming data at the center of the data, to avoid data corruption. The Rx</w:t>
      </w:r>
    </w:p>
    <w:p w14:paraId="48336CFA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engine uses an MSB right shift register to collect the data once it’s at the collect data</w:t>
      </w:r>
    </w:p>
    <w:p w14:paraId="77E88BAF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state. Once the data is collected, it shifts the data to the right depending on the input</w:t>
      </w:r>
    </w:p>
    <w:p w14:paraId="2F43A2C0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signals to correctly adjust the data bits. From there the status flags are determined, and</w:t>
      </w:r>
    </w:p>
    <w:p w14:paraId="50C76210" w14:textId="77777777" w:rsidR="00680C6D" w:rsidRPr="00D22585" w:rsidRDefault="00680C6D" w:rsidP="00E74143">
      <w:pPr>
        <w:ind w:left="270"/>
        <w:rPr>
          <w:rFonts w:ascii="Times New Roman" w:hAnsi="Times New Roman" w:cs="Times New Roman"/>
          <w:b w:val="0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data is ready to be sent to the processor by asserting the </w:t>
      </w:r>
      <w:proofErr w:type="spellStart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Rxrdy</w:t>
      </w:r>
      <w:proofErr w:type="spellEnd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flag.</w:t>
      </w:r>
    </w:p>
    <w:p w14:paraId="0C09D024" w14:textId="77777777" w:rsidR="00E74143" w:rsidRPr="00D22585" w:rsidRDefault="00E74143" w:rsidP="00680C6D">
      <w:pPr>
        <w:spacing w:line="360" w:lineRule="auto"/>
        <w:rPr>
          <w:rFonts w:ascii="Times New Roman" w:hAnsi="Times New Roman" w:cs="Times New Roman"/>
          <w:b w:val="0"/>
          <w:sz w:val="24"/>
          <w:szCs w:val="24"/>
        </w:rPr>
      </w:pPr>
    </w:p>
    <w:p w14:paraId="6F829DC3" w14:textId="77777777" w:rsidR="00680C6D" w:rsidRPr="00D22585" w:rsidRDefault="00680C6D" w:rsidP="00E74143">
      <w:pPr>
        <w:rPr>
          <w:rFonts w:ascii="Times New Roman" w:hAnsi="Times New Roman" w:cs="Times New Roman"/>
          <w:b w:val="0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sz w:val="24"/>
          <w:szCs w:val="24"/>
        </w:rPr>
        <w:t>2. Applicable Documents</w:t>
      </w:r>
    </w:p>
    <w:p w14:paraId="00EB33E3" w14:textId="77777777" w:rsidR="00E74143" w:rsidRPr="00D22585" w:rsidRDefault="00680C6D" w:rsidP="00E74143">
      <w:pPr>
        <w:ind w:left="270"/>
        <w:rPr>
          <w:rFonts w:ascii="Times New Roman" w:hAnsi="Times New Roman" w:cs="Times New Roman"/>
          <w:b w:val="0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sz w:val="24"/>
          <w:szCs w:val="24"/>
        </w:rPr>
        <w:t>2.1 Architecture (Tramelblaze)</w:t>
      </w:r>
    </w:p>
    <w:p w14:paraId="5A322A42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sz w:val="24"/>
          <w:szCs w:val="24"/>
        </w:rPr>
        <w:t>2.1.1 Memory</w:t>
      </w:r>
    </w:p>
    <w:p w14:paraId="518C18EB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TramelBlaze</w:t>
      </w:r>
      <w:proofErr w:type="spellEnd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is a softcore microprocessor that will handle the executing part of the</w:t>
      </w:r>
    </w:p>
    <w:p w14:paraId="06A4C6BE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whole engine. As its predecessor, the </w:t>
      </w:r>
      <w:proofErr w:type="spellStart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PicoBlaze</w:t>
      </w:r>
      <w:proofErr w:type="spellEnd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, which is the base of Tramelblaze</w:t>
      </w:r>
    </w:p>
    <w:p w14:paraId="7A69128E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and contain all identical functionality with fewer upgrade in memory. The</w:t>
      </w:r>
    </w:p>
    <w:p w14:paraId="2BF9BFE2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PicoBlaze</w:t>
      </w:r>
      <w:proofErr w:type="spellEnd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was designed by Xilinx, INC, and The </w:t>
      </w:r>
      <w:proofErr w:type="spellStart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TramelBlaze</w:t>
      </w:r>
      <w:proofErr w:type="spellEnd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was designed by</w:t>
      </w:r>
    </w:p>
    <w:p w14:paraId="274302F7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Professor John Tramel of Cal State Long Beach. The different is a step up in</w:t>
      </w:r>
    </w:p>
    <w:p w14:paraId="50D58A9B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memory space, in which Tramelblaze is a 16-bit processor and </w:t>
      </w:r>
      <w:proofErr w:type="spellStart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PicoBlaze</w:t>
      </w:r>
      <w:proofErr w:type="spellEnd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is 8-bit</w:t>
      </w:r>
    </w:p>
    <w:p w14:paraId="2B334416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processor.</w:t>
      </w:r>
    </w:p>
    <w:p w14:paraId="68C7C96B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The memory of </w:t>
      </w:r>
      <w:proofErr w:type="spellStart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TramelBlaze</w:t>
      </w:r>
      <w:proofErr w:type="spellEnd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can be broken down</w:t>
      </w:r>
    </w:p>
    <w:p w14:paraId="53870E5F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Scratch RAM: 512*16 / Stack RAM: 128 * 16 / ROM: 4096 * 16</w:t>
      </w:r>
    </w:p>
    <w:p w14:paraId="7F3F400E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Memory spaces of </w:t>
      </w:r>
      <w:proofErr w:type="spellStart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PicoBlaze</w:t>
      </w:r>
      <w:proofErr w:type="spellEnd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:</w:t>
      </w:r>
    </w:p>
    <w:p w14:paraId="3889485B" w14:textId="77777777" w:rsidR="00680C6D" w:rsidRPr="00D22585" w:rsidRDefault="00680C6D" w:rsidP="00E74143">
      <w:pPr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Scratch RAM: 64*8 / Stack RAM: 31 * 10 / ROM: 1024 * 18</w:t>
      </w:r>
    </w:p>
    <w:p w14:paraId="05A99ADC" w14:textId="77777777" w:rsidR="00680C6D" w:rsidRPr="00D22585" w:rsidRDefault="00680C6D" w:rsidP="00680C6D">
      <w:pPr>
        <w:spacing w:line="36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56A6AE8E" w14:textId="77777777" w:rsidR="00680C6D" w:rsidRPr="00D22585" w:rsidRDefault="00680C6D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sz w:val="24"/>
          <w:szCs w:val="24"/>
        </w:rPr>
        <w:t>2.1.2 Architecture</w:t>
      </w:r>
    </w:p>
    <w:p w14:paraId="5383661C" w14:textId="77777777" w:rsidR="00E74143" w:rsidRPr="00D22585" w:rsidRDefault="00E74143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  <w:r w:rsidRPr="00D225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19FBCC" wp14:editId="25DDA9F0">
            <wp:extent cx="5765800" cy="297690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0863" cy="29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28EB" w14:textId="77777777" w:rsidR="00E74143" w:rsidRDefault="00E74143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</w:p>
    <w:p w14:paraId="6739DC29" w14:textId="77777777" w:rsidR="00453881" w:rsidRDefault="00453881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</w:p>
    <w:p w14:paraId="31C002DD" w14:textId="77777777" w:rsidR="00453881" w:rsidRDefault="00453881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</w:p>
    <w:p w14:paraId="2E3A9654" w14:textId="77777777" w:rsidR="00453881" w:rsidRDefault="00453881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</w:p>
    <w:p w14:paraId="18A5D748" w14:textId="77777777" w:rsidR="00453881" w:rsidRDefault="00453881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</w:p>
    <w:p w14:paraId="2D409290" w14:textId="77777777" w:rsidR="00453881" w:rsidRDefault="00453881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</w:p>
    <w:p w14:paraId="21437B00" w14:textId="77777777" w:rsidR="00453881" w:rsidRDefault="00453881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</w:p>
    <w:p w14:paraId="34D27CED" w14:textId="77777777" w:rsidR="00453881" w:rsidRDefault="00453881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</w:p>
    <w:p w14:paraId="0A0F6658" w14:textId="77777777" w:rsidR="00453881" w:rsidRDefault="00453881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</w:p>
    <w:p w14:paraId="0BD5F412" w14:textId="77777777" w:rsidR="00453881" w:rsidRPr="00D22585" w:rsidRDefault="00453881" w:rsidP="00E74143">
      <w:pPr>
        <w:spacing w:line="360" w:lineRule="auto"/>
        <w:ind w:left="360"/>
        <w:rPr>
          <w:rFonts w:ascii="Times New Roman" w:hAnsi="Times New Roman" w:cs="Times New Roman"/>
          <w:b w:val="0"/>
          <w:sz w:val="24"/>
          <w:szCs w:val="24"/>
        </w:rPr>
      </w:pPr>
    </w:p>
    <w:p w14:paraId="1F8EF625" w14:textId="77777777" w:rsidR="00E848C5" w:rsidRDefault="00E848C5" w:rsidP="00E74143">
      <w:pPr>
        <w:spacing w:line="360" w:lineRule="auto"/>
        <w:ind w:left="450"/>
        <w:rPr>
          <w:rFonts w:ascii="Times New Roman" w:hAnsi="Times New Roman" w:cs="Times New Roman"/>
          <w:b w:val="0"/>
          <w:sz w:val="24"/>
          <w:szCs w:val="24"/>
        </w:rPr>
      </w:pPr>
    </w:p>
    <w:p w14:paraId="28BBBD07" w14:textId="77777777" w:rsidR="00680C6D" w:rsidRPr="00D22585" w:rsidRDefault="00680C6D" w:rsidP="00E74143">
      <w:pPr>
        <w:spacing w:line="360" w:lineRule="auto"/>
        <w:ind w:left="450"/>
        <w:rPr>
          <w:rFonts w:ascii="Times New Roman" w:hAnsi="Times New Roman" w:cs="Times New Roman"/>
          <w:b w:val="0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sz w:val="24"/>
          <w:szCs w:val="24"/>
        </w:rPr>
        <w:lastRenderedPageBreak/>
        <w:t xml:space="preserve">2.1.3 I/0 Signals of </w:t>
      </w:r>
      <w:proofErr w:type="spellStart"/>
      <w:r w:rsidRPr="00D22585">
        <w:rPr>
          <w:rFonts w:ascii="Times New Roman" w:hAnsi="Times New Roman" w:cs="Times New Roman"/>
          <w:b w:val="0"/>
          <w:sz w:val="24"/>
          <w:szCs w:val="24"/>
        </w:rPr>
        <w:t>PicoBlaze</w:t>
      </w:r>
      <w:proofErr w:type="spellEnd"/>
      <w:r w:rsidRPr="00D22585">
        <w:rPr>
          <w:rFonts w:ascii="Times New Roman" w:hAnsi="Times New Roman" w:cs="Times New Roman"/>
          <w:b w:val="0"/>
          <w:sz w:val="24"/>
          <w:szCs w:val="24"/>
        </w:rPr>
        <w:t xml:space="preserve">, </w:t>
      </w:r>
      <w:proofErr w:type="spellStart"/>
      <w:r w:rsidRPr="00D22585">
        <w:rPr>
          <w:rFonts w:ascii="Times New Roman" w:hAnsi="Times New Roman" w:cs="Times New Roman"/>
          <w:b w:val="0"/>
          <w:sz w:val="24"/>
          <w:szCs w:val="24"/>
        </w:rPr>
        <w:t>TramelBlaze</w:t>
      </w:r>
      <w:proofErr w:type="spellEnd"/>
    </w:p>
    <w:p w14:paraId="454F808C" w14:textId="77777777" w:rsidR="00680C6D" w:rsidRPr="00D22585" w:rsidRDefault="00E74143" w:rsidP="00680C6D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225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D1416" wp14:editId="2D8856CD">
            <wp:extent cx="6309360" cy="2075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4DE2" w14:textId="77777777" w:rsidR="00E74143" w:rsidRPr="00D22585" w:rsidRDefault="00E74143" w:rsidP="00E74143">
      <w:pPr>
        <w:rPr>
          <w:rFonts w:ascii="Times New Roman" w:hAnsi="Times New Roman" w:cs="Times New Roman"/>
          <w:sz w:val="24"/>
          <w:szCs w:val="24"/>
        </w:rPr>
      </w:pPr>
    </w:p>
    <w:p w14:paraId="117F905F" w14:textId="77777777" w:rsidR="00D22585" w:rsidRDefault="00D22585" w:rsidP="00150417">
      <w:pPr>
        <w:tabs>
          <w:tab w:val="left" w:pos="2320"/>
        </w:tabs>
        <w:ind w:left="450"/>
        <w:rPr>
          <w:rFonts w:ascii="Times New Roman" w:hAnsi="Times New Roman" w:cs="Times New Roman"/>
          <w:sz w:val="24"/>
          <w:szCs w:val="24"/>
        </w:rPr>
      </w:pPr>
    </w:p>
    <w:p w14:paraId="65D238A4" w14:textId="77777777" w:rsidR="00E74143" w:rsidRPr="00D22585" w:rsidRDefault="00150417" w:rsidP="00150417">
      <w:pPr>
        <w:tabs>
          <w:tab w:val="left" w:pos="2320"/>
        </w:tabs>
        <w:ind w:left="450"/>
        <w:rPr>
          <w:rFonts w:ascii="Times New Roman" w:hAnsi="Times New Roman" w:cs="Times New Roman"/>
          <w:sz w:val="24"/>
          <w:szCs w:val="24"/>
        </w:rPr>
      </w:pPr>
      <w:r w:rsidRPr="00D22585">
        <w:rPr>
          <w:rFonts w:ascii="Times New Roman" w:hAnsi="Times New Roman" w:cs="Times New Roman"/>
          <w:sz w:val="24"/>
          <w:szCs w:val="24"/>
        </w:rPr>
        <w:t xml:space="preserve">2.1.4 </w:t>
      </w:r>
      <w:proofErr w:type="spellStart"/>
      <w:r w:rsidRPr="00D22585">
        <w:rPr>
          <w:rFonts w:ascii="Times New Roman" w:hAnsi="Times New Roman" w:cs="Times New Roman"/>
          <w:sz w:val="24"/>
          <w:szCs w:val="24"/>
        </w:rPr>
        <w:t>PicoBlze</w:t>
      </w:r>
      <w:proofErr w:type="spellEnd"/>
      <w:r w:rsidRPr="00D22585">
        <w:rPr>
          <w:rFonts w:ascii="Times New Roman" w:hAnsi="Times New Roman" w:cs="Times New Roman"/>
          <w:sz w:val="24"/>
          <w:szCs w:val="24"/>
        </w:rPr>
        <w:t xml:space="preserve"> Timing </w:t>
      </w:r>
    </w:p>
    <w:p w14:paraId="4CD3EB41" w14:textId="77777777" w:rsidR="00150417" w:rsidRPr="00D22585" w:rsidRDefault="00D46548" w:rsidP="00074559">
      <w:pPr>
        <w:tabs>
          <w:tab w:val="left" w:pos="2320"/>
        </w:tabs>
        <w:ind w:left="450"/>
        <w:rPr>
          <w:rFonts w:ascii="Times New Roman" w:hAnsi="Times New Roman" w:cs="Times New Roman"/>
          <w:sz w:val="24"/>
          <w:szCs w:val="24"/>
        </w:rPr>
      </w:pPr>
      <w:r w:rsidRPr="00D2258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276C2E6" wp14:editId="011FD5E3">
            <wp:simplePos x="0" y="0"/>
            <wp:positionH relativeFrom="margin">
              <wp:posOffset>-980</wp:posOffset>
            </wp:positionH>
            <wp:positionV relativeFrom="paragraph">
              <wp:posOffset>202565</wp:posOffset>
            </wp:positionV>
            <wp:extent cx="6309360" cy="305308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50A3B" w14:textId="77777777" w:rsidR="00150417" w:rsidRPr="00D22585" w:rsidRDefault="00150417" w:rsidP="00150417">
      <w:pPr>
        <w:rPr>
          <w:rFonts w:ascii="Times New Roman" w:hAnsi="Times New Roman" w:cs="Times New Roman"/>
          <w:sz w:val="24"/>
          <w:szCs w:val="24"/>
        </w:rPr>
      </w:pPr>
    </w:p>
    <w:p w14:paraId="6B966FAB" w14:textId="77777777" w:rsidR="00150417" w:rsidRPr="00D22585" w:rsidRDefault="00150417" w:rsidP="001B6B5D">
      <w:pPr>
        <w:tabs>
          <w:tab w:val="left" w:pos="1710"/>
        </w:tabs>
        <w:ind w:left="1710" w:hanging="63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As above, the timing diagram of PicoBlaze in which the instruction and</w:t>
      </w:r>
    </w:p>
    <w:p w14:paraId="0546E53E" w14:textId="77777777" w:rsidR="00150417" w:rsidRPr="00D22585" w:rsidRDefault="00150417" w:rsidP="001B6B5D">
      <w:pPr>
        <w:tabs>
          <w:tab w:val="left" w:pos="1710"/>
        </w:tabs>
        <w:ind w:left="1710" w:hanging="63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PORT_ID are fetched for two clock periods. IN_PORT reads on the negative</w:t>
      </w:r>
    </w:p>
    <w:p w14:paraId="0BD52137" w14:textId="77777777" w:rsidR="00150417" w:rsidRPr="00D22585" w:rsidRDefault="00150417" w:rsidP="001B6B5D">
      <w:pPr>
        <w:tabs>
          <w:tab w:val="left" w:pos="1710"/>
        </w:tabs>
        <w:ind w:left="1710" w:hanging="63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edge of the second period, while OUT_PORT writes for whole 2 clock period.</w:t>
      </w:r>
    </w:p>
    <w:p w14:paraId="0A67FC79" w14:textId="77777777" w:rsidR="00150417" w:rsidRPr="00D22585" w:rsidRDefault="00B500D2" w:rsidP="001B6B5D">
      <w:pPr>
        <w:tabs>
          <w:tab w:val="left" w:pos="1170"/>
        </w:tabs>
        <w:ind w:left="1080" w:hanging="63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ab/>
      </w:r>
      <w:r w:rsidR="00150417"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Tramelblaze has a slightly different for both IN and OUT PORT, where INTR</w:t>
      </w:r>
      <w:r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and </w:t>
      </w:r>
      <w:r w:rsidR="00150417"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PORT_ID timing stay the same, but IN/OUT PORT will either read or write both</w:t>
      </w:r>
      <w:r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</w:t>
      </w:r>
      <w:r w:rsidR="00150417"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on the positive edge of the second clock period.</w:t>
      </w:r>
    </w:p>
    <w:p w14:paraId="524D57FE" w14:textId="77777777" w:rsidR="00150417" w:rsidRPr="00D22585" w:rsidRDefault="00150417" w:rsidP="00B500D2">
      <w:pPr>
        <w:tabs>
          <w:tab w:val="left" w:pos="1710"/>
        </w:tabs>
        <w:ind w:left="1710" w:hanging="99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</w:p>
    <w:p w14:paraId="7C35814A" w14:textId="77777777" w:rsidR="00150417" w:rsidRPr="00D22585" w:rsidRDefault="00150417" w:rsidP="001B6B5D">
      <w:pPr>
        <w:tabs>
          <w:tab w:val="left" w:pos="1710"/>
        </w:tabs>
        <w:ind w:left="1710" w:hanging="1260"/>
        <w:rPr>
          <w:rFonts w:ascii="Times New Roman" w:hAnsi="Times New Roman" w:cs="Times New Roman"/>
          <w:noProof/>
          <w:sz w:val="24"/>
          <w:szCs w:val="24"/>
        </w:rPr>
      </w:pPr>
      <w:r w:rsidRPr="00D22585">
        <w:rPr>
          <w:rFonts w:ascii="Times New Roman" w:hAnsi="Times New Roman" w:cs="Times New Roman"/>
          <w:noProof/>
          <w:sz w:val="24"/>
          <w:szCs w:val="24"/>
        </w:rPr>
        <w:lastRenderedPageBreak/>
        <w:t>2.1.5 Instruction Set</w:t>
      </w:r>
    </w:p>
    <w:p w14:paraId="2BADE1CE" w14:textId="77777777" w:rsidR="00150417" w:rsidRPr="00D22585" w:rsidRDefault="00150417" w:rsidP="001B6B5D">
      <w:pPr>
        <w:tabs>
          <w:tab w:val="left" w:pos="1710"/>
        </w:tabs>
        <w:ind w:left="1710" w:hanging="63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Since Tramelblaze has PicoBlaze as the base design with several upgrades in</w:t>
      </w:r>
    </w:p>
    <w:p w14:paraId="48BC614B" w14:textId="77777777" w:rsidR="00150417" w:rsidRPr="00D22585" w:rsidRDefault="00150417" w:rsidP="001B6B5D">
      <w:pPr>
        <w:tabs>
          <w:tab w:val="left" w:pos="1710"/>
        </w:tabs>
        <w:ind w:left="1710" w:hanging="63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executing memory, they still share the same instructions set. The instruction</w:t>
      </w:r>
    </w:p>
    <w:p w14:paraId="7DED62B1" w14:textId="77777777" w:rsidR="00150417" w:rsidRPr="00D22585" w:rsidRDefault="00150417" w:rsidP="001B6B5D">
      <w:pPr>
        <w:tabs>
          <w:tab w:val="left" w:pos="1710"/>
        </w:tabs>
        <w:ind w:left="1710" w:hanging="63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 is stored within instruction ROM and can be accessed as a function</w:t>
      </w:r>
    </w:p>
    <w:p w14:paraId="16F02873" w14:textId="77777777" w:rsidR="00150417" w:rsidRPr="00D22585" w:rsidRDefault="00150417" w:rsidP="001B6B5D">
      <w:pPr>
        <w:tabs>
          <w:tab w:val="left" w:pos="1710"/>
        </w:tabs>
        <w:ind w:left="1710" w:hanging="63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(Example of PicoBlaze instructions below).</w:t>
      </w:r>
    </w:p>
    <w:p w14:paraId="164C78E8" w14:textId="77777777" w:rsidR="00150417" w:rsidRPr="00D22585" w:rsidRDefault="00150417" w:rsidP="001B6B5D">
      <w:pPr>
        <w:ind w:hanging="450"/>
        <w:rPr>
          <w:rFonts w:ascii="Times New Roman" w:hAnsi="Times New Roman" w:cs="Times New Roman"/>
          <w:sz w:val="24"/>
          <w:szCs w:val="24"/>
        </w:rPr>
      </w:pPr>
    </w:p>
    <w:p w14:paraId="65583BB9" w14:textId="77777777" w:rsidR="00B500D2" w:rsidRPr="00D22585" w:rsidRDefault="00B500D2" w:rsidP="00150417">
      <w:pPr>
        <w:rPr>
          <w:rFonts w:ascii="Times New Roman" w:hAnsi="Times New Roman" w:cs="Times New Roman"/>
          <w:sz w:val="24"/>
          <w:szCs w:val="24"/>
        </w:rPr>
      </w:pPr>
    </w:p>
    <w:p w14:paraId="04F823C5" w14:textId="77777777" w:rsidR="00B500D2" w:rsidRPr="00D22585" w:rsidRDefault="00B500D2" w:rsidP="00150417">
      <w:pPr>
        <w:rPr>
          <w:rFonts w:ascii="Times New Roman" w:hAnsi="Times New Roman" w:cs="Times New Roman"/>
          <w:sz w:val="24"/>
          <w:szCs w:val="24"/>
        </w:rPr>
      </w:pPr>
    </w:p>
    <w:p w14:paraId="3E80DDD6" w14:textId="77777777" w:rsidR="00B500D2" w:rsidRPr="00D22585" w:rsidRDefault="00B500D2" w:rsidP="00150417">
      <w:pPr>
        <w:rPr>
          <w:rFonts w:ascii="Times New Roman" w:hAnsi="Times New Roman" w:cs="Times New Roman"/>
          <w:noProof/>
          <w:sz w:val="24"/>
          <w:szCs w:val="24"/>
        </w:rPr>
      </w:pPr>
      <w:r w:rsidRPr="00D225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5D2142" wp14:editId="38D1B8DF">
            <wp:extent cx="6309360" cy="4380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2717" w14:textId="77777777" w:rsidR="00B500D2" w:rsidRPr="00D22585" w:rsidRDefault="00B500D2" w:rsidP="00B500D2">
      <w:pPr>
        <w:rPr>
          <w:rFonts w:ascii="Times New Roman" w:hAnsi="Times New Roman" w:cs="Times New Roman"/>
          <w:noProof/>
          <w:sz w:val="24"/>
          <w:szCs w:val="24"/>
        </w:rPr>
      </w:pPr>
    </w:p>
    <w:p w14:paraId="3CA7A114" w14:textId="77777777" w:rsidR="001B6B5D" w:rsidRPr="00D22585" w:rsidRDefault="00B500D2" w:rsidP="001B6B5D">
      <w:pPr>
        <w:ind w:firstLine="450"/>
        <w:rPr>
          <w:rFonts w:ascii="Times New Roman" w:hAnsi="Times New Roman" w:cs="Times New Roman"/>
          <w:sz w:val="24"/>
          <w:szCs w:val="24"/>
        </w:rPr>
      </w:pPr>
      <w:r w:rsidRPr="00D22585">
        <w:rPr>
          <w:rFonts w:ascii="Times New Roman" w:hAnsi="Times New Roman" w:cs="Times New Roman"/>
          <w:sz w:val="24"/>
          <w:szCs w:val="24"/>
        </w:rPr>
        <w:t>2.2 ASCII Table</w:t>
      </w:r>
    </w:p>
    <w:p w14:paraId="05DB62B2" w14:textId="77777777" w:rsidR="00B500D2" w:rsidRPr="00D22585" w:rsidRDefault="00B500D2" w:rsidP="001B6B5D">
      <w:pPr>
        <w:ind w:firstLine="9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The ASCII TABLE (American Standard Code for Information Interchange) is the</w:t>
      </w:r>
    </w:p>
    <w:p w14:paraId="4C6605C1" w14:textId="77777777" w:rsidR="00B500D2" w:rsidRPr="00D22585" w:rsidRDefault="00B500D2" w:rsidP="001B6B5D">
      <w:pPr>
        <w:ind w:firstLine="9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most common format for text files in computers and on the Internet. In an ASCII file,</w:t>
      </w:r>
    </w:p>
    <w:p w14:paraId="00F794B5" w14:textId="77777777" w:rsidR="00B500D2" w:rsidRPr="00D22585" w:rsidRDefault="00B500D2" w:rsidP="001B6B5D">
      <w:pPr>
        <w:ind w:firstLine="9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each alphabetic, numeric, or special character is represented with a 7-</w:t>
      </w:r>
    </w:p>
    <w:p w14:paraId="3510A431" w14:textId="77777777" w:rsidR="00B500D2" w:rsidRPr="00D22585" w:rsidRDefault="00B500D2" w:rsidP="001B6B5D">
      <w:pPr>
        <w:ind w:firstLine="9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bit binary number (a string of seven 0s or 1s). 128 possible characters are defined.</w:t>
      </w:r>
    </w:p>
    <w:p w14:paraId="5A77CDBB" w14:textId="77777777" w:rsidR="00B500D2" w:rsidRPr="00D22585" w:rsidRDefault="00B500D2" w:rsidP="001B6B5D">
      <w:pPr>
        <w:ind w:firstLine="9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We are using the ASCII TABLE to create our TBA assembly file; the alphabet letter</w:t>
      </w:r>
    </w:p>
    <w:p w14:paraId="411C73C9" w14:textId="77777777" w:rsidR="00B500D2" w:rsidRPr="00D22585" w:rsidRDefault="00B500D2" w:rsidP="001B6B5D">
      <w:pPr>
        <w:ind w:firstLine="9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that be printed out on device’s terminal as a form of ASCII characters.</w:t>
      </w:r>
    </w:p>
    <w:p w14:paraId="7B92B6F0" w14:textId="77777777" w:rsidR="00B500D2" w:rsidRPr="00D22585" w:rsidRDefault="00B500D2" w:rsidP="00B500D2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D225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AE046C" wp14:editId="0EEC9308">
            <wp:extent cx="5267325" cy="4543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1BFC" w14:textId="77777777" w:rsidR="00B500D2" w:rsidRPr="00D22585" w:rsidRDefault="00B500D2" w:rsidP="00B500D2">
      <w:pPr>
        <w:rPr>
          <w:rFonts w:ascii="Times New Roman" w:hAnsi="Times New Roman" w:cs="Times New Roman"/>
          <w:sz w:val="24"/>
          <w:szCs w:val="24"/>
        </w:rPr>
      </w:pPr>
    </w:p>
    <w:p w14:paraId="621B63B1" w14:textId="77777777" w:rsidR="00B500D2" w:rsidRPr="00D22585" w:rsidRDefault="00B500D2" w:rsidP="00B500D2">
      <w:pPr>
        <w:rPr>
          <w:rFonts w:ascii="Times New Roman" w:hAnsi="Times New Roman" w:cs="Times New Roman"/>
          <w:noProof/>
          <w:sz w:val="24"/>
          <w:szCs w:val="24"/>
        </w:rPr>
      </w:pPr>
    </w:p>
    <w:p w14:paraId="4FCC72A3" w14:textId="77777777" w:rsidR="00B500D2" w:rsidRPr="00D22585" w:rsidRDefault="00B500D2" w:rsidP="001B6B5D">
      <w:pPr>
        <w:tabs>
          <w:tab w:val="left" w:pos="136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D22585">
        <w:rPr>
          <w:rFonts w:ascii="Times New Roman" w:hAnsi="Times New Roman" w:cs="Times New Roman"/>
          <w:sz w:val="24"/>
          <w:szCs w:val="24"/>
        </w:rPr>
        <w:t>2.3 Baud Rate Decoder</w:t>
      </w:r>
    </w:p>
    <w:p w14:paraId="7156C249" w14:textId="77777777" w:rsidR="00B500D2" w:rsidRPr="00D22585" w:rsidRDefault="00B500D2" w:rsidP="001B6B5D">
      <w:pPr>
        <w:tabs>
          <w:tab w:val="left" w:pos="1360"/>
        </w:tabs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BAUD Rate is the speed of transferring bits of UART devices, it defines how bits can</w:t>
      </w:r>
    </w:p>
    <w:p w14:paraId="28685A04" w14:textId="77777777" w:rsidR="00B500D2" w:rsidRPr="00D22585" w:rsidRDefault="00B500D2" w:rsidP="001B6B5D">
      <w:pPr>
        <w:tabs>
          <w:tab w:val="left" w:pos="1360"/>
        </w:tabs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be on the wire per second. Within UART engine, a BAUD rate decoder is used to</w:t>
      </w:r>
    </w:p>
    <w:p w14:paraId="465209B8" w14:textId="77777777" w:rsidR="00B500D2" w:rsidRPr="00D22585" w:rsidRDefault="00B500D2" w:rsidP="001B6B5D">
      <w:pPr>
        <w:tabs>
          <w:tab w:val="left" w:pos="1360"/>
        </w:tabs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generate delays for Bit Time Unit. BAUD rate is necessary to build UART related</w:t>
      </w:r>
    </w:p>
    <w:p w14:paraId="544BAF82" w14:textId="77777777" w:rsidR="00B500D2" w:rsidRPr="00D22585" w:rsidRDefault="00B500D2" w:rsidP="001B6B5D">
      <w:pPr>
        <w:tabs>
          <w:tab w:val="left" w:pos="1360"/>
        </w:tabs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design, a mismatch rate between Rx and Tx can lead to data frame corruption by</w:t>
      </w:r>
    </w:p>
    <w:p w14:paraId="7698FBFE" w14:textId="77777777" w:rsidR="00B500D2" w:rsidRPr="00D22585" w:rsidRDefault="00B500D2" w:rsidP="001B6B5D">
      <w:pPr>
        <w:tabs>
          <w:tab w:val="left" w:pos="1360"/>
        </w:tabs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sending bit as inequivalent speed.</w:t>
      </w:r>
    </w:p>
    <w:p w14:paraId="66084372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66105623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1BC561DF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7E4863BA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3A26CDDB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7DB42AFD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03E2235A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1572D57E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7174F32D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2EA1EC3A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14F02FAF" w14:textId="77777777" w:rsidR="00B500D2" w:rsidRPr="00D22585" w:rsidRDefault="00D46548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D2258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4D14DAF" wp14:editId="0C9DF9C2">
            <wp:simplePos x="0" y="0"/>
            <wp:positionH relativeFrom="margin">
              <wp:align>center</wp:align>
            </wp:positionH>
            <wp:positionV relativeFrom="paragraph">
              <wp:posOffset>108435</wp:posOffset>
            </wp:positionV>
            <wp:extent cx="2514600" cy="41052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21268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166904B6" w14:textId="77777777" w:rsidR="00B500D2" w:rsidRPr="00D22585" w:rsidRDefault="00B500D2" w:rsidP="00B500D2">
      <w:pPr>
        <w:tabs>
          <w:tab w:val="left" w:pos="136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55E6874B" w14:textId="77777777" w:rsidR="00B500D2" w:rsidRPr="00D22585" w:rsidRDefault="00B500D2" w:rsidP="00B500D2">
      <w:pPr>
        <w:rPr>
          <w:rFonts w:ascii="Times New Roman" w:hAnsi="Times New Roman" w:cs="Times New Roman"/>
          <w:sz w:val="24"/>
          <w:szCs w:val="24"/>
        </w:rPr>
      </w:pPr>
    </w:p>
    <w:p w14:paraId="07E12589" w14:textId="77777777" w:rsidR="00B500D2" w:rsidRPr="00D22585" w:rsidRDefault="00B500D2" w:rsidP="00B500D2">
      <w:pPr>
        <w:rPr>
          <w:rFonts w:ascii="Times New Roman" w:hAnsi="Times New Roman" w:cs="Times New Roman"/>
          <w:noProof/>
          <w:sz w:val="24"/>
          <w:szCs w:val="24"/>
        </w:rPr>
      </w:pPr>
    </w:p>
    <w:p w14:paraId="6369B1B7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68D3951E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180C7F5C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327EAFA2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4124B111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37A9C380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06BDD5AD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3BBB0EF6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1239C74A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4D9F2624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6D871F1F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73C1E59D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7092B3E4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470C1568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359E200E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0E409ACC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5F7F3230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2DB5507A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1FDD2786" w14:textId="77777777" w:rsidR="001B6B5D" w:rsidRPr="00D22585" w:rsidRDefault="001B6B5D" w:rsidP="00B500D2">
      <w:pPr>
        <w:rPr>
          <w:rFonts w:ascii="Times New Roman" w:hAnsi="Times New Roman" w:cs="Times New Roman"/>
          <w:sz w:val="24"/>
          <w:szCs w:val="24"/>
        </w:rPr>
      </w:pPr>
    </w:p>
    <w:p w14:paraId="0241F2EF" w14:textId="77777777" w:rsidR="00B500D2" w:rsidRPr="00D22585" w:rsidRDefault="00B500D2" w:rsidP="00B500D2">
      <w:pPr>
        <w:rPr>
          <w:rFonts w:ascii="Times New Roman" w:hAnsi="Times New Roman" w:cs="Times New Roman"/>
          <w:sz w:val="24"/>
          <w:szCs w:val="24"/>
        </w:rPr>
      </w:pPr>
      <w:r w:rsidRPr="00D22585">
        <w:rPr>
          <w:rFonts w:ascii="Times New Roman" w:hAnsi="Times New Roman" w:cs="Times New Roman"/>
          <w:sz w:val="24"/>
          <w:szCs w:val="24"/>
        </w:rPr>
        <w:t>3. Requirement</w:t>
      </w:r>
    </w:p>
    <w:p w14:paraId="37117798" w14:textId="77777777" w:rsidR="00B500D2" w:rsidRPr="00D22585" w:rsidRDefault="00B500D2" w:rsidP="00D22585">
      <w:pPr>
        <w:ind w:left="720" w:hanging="180"/>
        <w:rPr>
          <w:rFonts w:ascii="Times New Roman" w:hAnsi="Times New Roman" w:cs="Times New Roman"/>
          <w:sz w:val="24"/>
          <w:szCs w:val="24"/>
        </w:rPr>
      </w:pPr>
      <w:r w:rsidRPr="00D22585">
        <w:rPr>
          <w:rFonts w:ascii="Times New Roman" w:hAnsi="Times New Roman" w:cs="Times New Roman"/>
          <w:sz w:val="24"/>
          <w:szCs w:val="24"/>
        </w:rPr>
        <w:t>3.1 Hardware Interface Requirement</w:t>
      </w:r>
    </w:p>
    <w:p w14:paraId="3425C19D" w14:textId="77777777" w:rsidR="00B500D2" w:rsidRPr="00D22585" w:rsidRDefault="00B500D2" w:rsidP="00D22585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Xilinx FGPA </w:t>
      </w:r>
      <w:proofErr w:type="spellStart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Nexys</w:t>
      </w:r>
      <w:proofErr w:type="spellEnd"/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4 is used as main operating hardware platform. All the I/O pins</w:t>
      </w:r>
    </w:p>
    <w:p w14:paraId="278161C7" w14:textId="77777777" w:rsidR="00B500D2" w:rsidRPr="00D22585" w:rsidRDefault="00B500D2" w:rsidP="00D22585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are connected to the software using a UCF type file, each pin locations are listed in</w:t>
      </w:r>
    </w:p>
    <w:p w14:paraId="2990DC8C" w14:textId="77777777" w:rsidR="00B500D2" w:rsidRPr="00D22585" w:rsidRDefault="00B500D2" w:rsidP="00D22585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the register, by simply linking them to correct output pins of the engine. A set of leds</w:t>
      </w:r>
    </w:p>
    <w:p w14:paraId="3569A4C0" w14:textId="77777777" w:rsidR="00B500D2" w:rsidRPr="00D22585" w:rsidRDefault="00B500D2" w:rsidP="00D22585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are used to display serial bit transfer, or as an internal counter as the engine executes</w:t>
      </w:r>
    </w:p>
    <w:p w14:paraId="30E234F0" w14:textId="77777777" w:rsidR="00B500D2" w:rsidRPr="00D22585" w:rsidRDefault="00B500D2" w:rsidP="00D22585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through an instruction. Also, the internal counter is displayed on the on Real Term or</w:t>
      </w:r>
    </w:p>
    <w:p w14:paraId="7115B732" w14:textId="77777777" w:rsidR="00B500D2" w:rsidRPr="00D22585" w:rsidRDefault="00B500D2" w:rsidP="00D22585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22585">
        <w:rPr>
          <w:rFonts w:ascii="Times New Roman" w:hAnsi="Times New Roman" w:cs="Times New Roman"/>
          <w:b w:val="0"/>
          <w:color w:val="auto"/>
          <w:sz w:val="24"/>
          <w:szCs w:val="24"/>
        </w:rPr>
        <w:t>HyperTerminal where it gets instructions from the assembly file.</w:t>
      </w:r>
    </w:p>
    <w:p w14:paraId="6921FB76" w14:textId="77777777" w:rsidR="00B500D2" w:rsidRDefault="00D22585" w:rsidP="00B500D2">
      <w:pPr>
        <w:rPr>
          <w:rFonts w:ascii="Times New Roman" w:hAnsi="Times New Roman" w:cs="Times New Roman"/>
          <w:sz w:val="24"/>
          <w:szCs w:val="24"/>
        </w:rPr>
      </w:pPr>
      <w:r w:rsidRPr="00D225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3835062" wp14:editId="7FAF8F52">
            <wp:simplePos x="0" y="0"/>
            <wp:positionH relativeFrom="column">
              <wp:posOffset>1280160</wp:posOffset>
            </wp:positionH>
            <wp:positionV relativeFrom="paragraph">
              <wp:posOffset>126835</wp:posOffset>
            </wp:positionV>
            <wp:extent cx="3448050" cy="20574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8D946" w14:textId="77777777" w:rsidR="00D22585" w:rsidRPr="00D22585" w:rsidRDefault="00D22585" w:rsidP="00D22585">
      <w:pPr>
        <w:rPr>
          <w:rFonts w:ascii="Times New Roman" w:hAnsi="Times New Roman" w:cs="Times New Roman"/>
          <w:sz w:val="24"/>
          <w:szCs w:val="24"/>
        </w:rPr>
      </w:pPr>
    </w:p>
    <w:p w14:paraId="6974327C" w14:textId="77777777" w:rsidR="00D22585" w:rsidRPr="00D22585" w:rsidRDefault="00D22585" w:rsidP="00D22585">
      <w:pPr>
        <w:rPr>
          <w:rFonts w:ascii="Times New Roman" w:hAnsi="Times New Roman" w:cs="Times New Roman"/>
          <w:sz w:val="24"/>
          <w:szCs w:val="24"/>
        </w:rPr>
      </w:pPr>
    </w:p>
    <w:p w14:paraId="29C1BA02" w14:textId="77777777" w:rsidR="00D22585" w:rsidRPr="00D22585" w:rsidRDefault="00D22585" w:rsidP="00D22585">
      <w:pPr>
        <w:rPr>
          <w:rFonts w:ascii="Times New Roman" w:hAnsi="Times New Roman" w:cs="Times New Roman"/>
          <w:sz w:val="24"/>
          <w:szCs w:val="24"/>
        </w:rPr>
      </w:pPr>
    </w:p>
    <w:p w14:paraId="080994FA" w14:textId="77777777" w:rsidR="00D22585" w:rsidRPr="00D22585" w:rsidRDefault="00D22585" w:rsidP="00D22585">
      <w:pPr>
        <w:rPr>
          <w:rFonts w:ascii="Times New Roman" w:hAnsi="Times New Roman" w:cs="Times New Roman"/>
          <w:sz w:val="24"/>
          <w:szCs w:val="24"/>
        </w:rPr>
      </w:pPr>
    </w:p>
    <w:p w14:paraId="72A501C6" w14:textId="77777777" w:rsidR="00D22585" w:rsidRPr="00D22585" w:rsidRDefault="00D22585" w:rsidP="00D22585">
      <w:pPr>
        <w:rPr>
          <w:rFonts w:ascii="Times New Roman" w:hAnsi="Times New Roman" w:cs="Times New Roman"/>
          <w:sz w:val="24"/>
          <w:szCs w:val="24"/>
        </w:rPr>
      </w:pPr>
    </w:p>
    <w:p w14:paraId="3F4209A8" w14:textId="77777777" w:rsidR="00D22585" w:rsidRPr="00D22585" w:rsidRDefault="00D22585" w:rsidP="00D22585">
      <w:pPr>
        <w:rPr>
          <w:rFonts w:ascii="Times New Roman" w:hAnsi="Times New Roman" w:cs="Times New Roman"/>
          <w:sz w:val="24"/>
          <w:szCs w:val="24"/>
        </w:rPr>
      </w:pPr>
    </w:p>
    <w:p w14:paraId="63794E44" w14:textId="77777777" w:rsidR="00D22585" w:rsidRPr="00D22585" w:rsidRDefault="00D22585" w:rsidP="00D22585">
      <w:pPr>
        <w:rPr>
          <w:rFonts w:ascii="Times New Roman" w:hAnsi="Times New Roman" w:cs="Times New Roman"/>
          <w:sz w:val="24"/>
          <w:szCs w:val="24"/>
        </w:rPr>
      </w:pPr>
    </w:p>
    <w:p w14:paraId="3FBC778C" w14:textId="77777777" w:rsidR="00D22585" w:rsidRDefault="00D22585" w:rsidP="00D22585">
      <w:pPr>
        <w:rPr>
          <w:rFonts w:ascii="Times New Roman" w:hAnsi="Times New Roman" w:cs="Times New Roman"/>
          <w:sz w:val="24"/>
          <w:szCs w:val="24"/>
        </w:rPr>
      </w:pPr>
    </w:p>
    <w:p w14:paraId="3C42FE77" w14:textId="77777777" w:rsidR="00D22585" w:rsidRDefault="00D22585" w:rsidP="00D22585">
      <w:pPr>
        <w:rPr>
          <w:rFonts w:ascii="Times New Roman" w:hAnsi="Times New Roman" w:cs="Times New Roman"/>
          <w:sz w:val="24"/>
          <w:szCs w:val="24"/>
        </w:rPr>
      </w:pPr>
    </w:p>
    <w:p w14:paraId="7128F571" w14:textId="77777777" w:rsidR="00D22585" w:rsidRDefault="00D22585" w:rsidP="00D22585">
      <w:pPr>
        <w:rPr>
          <w:rFonts w:ascii="Times New Roman" w:hAnsi="Times New Roman" w:cs="Times New Roman"/>
          <w:sz w:val="24"/>
          <w:szCs w:val="24"/>
        </w:rPr>
      </w:pPr>
    </w:p>
    <w:p w14:paraId="4B5CE490" w14:textId="77777777" w:rsidR="00D22585" w:rsidRPr="005D5829" w:rsidRDefault="00D22585" w:rsidP="005D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D582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D1A472F" wp14:editId="44299C6F">
            <wp:simplePos x="0" y="0"/>
            <wp:positionH relativeFrom="margin">
              <wp:align>right</wp:align>
            </wp:positionH>
            <wp:positionV relativeFrom="paragraph">
              <wp:posOffset>447813</wp:posOffset>
            </wp:positionV>
            <wp:extent cx="6309360" cy="219456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678" cy="2203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5829" w:rsidRPr="005D5829">
        <w:rPr>
          <w:rFonts w:ascii="Times New Roman" w:hAnsi="Times New Roman" w:cs="Times New Roman"/>
          <w:sz w:val="24"/>
          <w:szCs w:val="24"/>
        </w:rPr>
        <w:t xml:space="preserve">3.2 Software Interface Requirement </w:t>
      </w:r>
    </w:p>
    <w:p w14:paraId="45B95389" w14:textId="77777777" w:rsidR="005D5829" w:rsidRP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71C685D5" w14:textId="77777777" w:rsidR="005D5829" w:rsidRP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68093F20" w14:textId="77777777" w:rsidR="005D5829" w:rsidRP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45C7AD7B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According to the truth table, the 1st column Eight (MSB) bit explains that if this zero</w:t>
      </w:r>
    </w:p>
    <w:p w14:paraId="18570F05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we are going to transmit or receive 7 bits and when the Eight bit is one there is 8 bits.</w:t>
      </w:r>
    </w:p>
    <w:p w14:paraId="5EE7E34B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The next column is PEN (parity enable), if PEN is zero, parity is disable that means</w:t>
      </w:r>
    </w:p>
    <w:p w14:paraId="0107A218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we are only sending or receiving the seven data bits. In this case, the next two bits</w:t>
      </w:r>
    </w:p>
    <w:p w14:paraId="1CE23123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(D10 &amp; D9) is always a one. It will turn in as a stop bit. But, (PEN) parity is enabled,</w:t>
      </w:r>
    </w:p>
    <w:p w14:paraId="2C83CAF5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the data will be from bit zero to six and the last bit will be the parity if we are using</w:t>
      </w:r>
    </w:p>
    <w:p w14:paraId="570DE3AB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raw three or four of the encoder truth table. Then, the parity will be generated across</w:t>
      </w:r>
    </w:p>
    <w:p w14:paraId="4AE40454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bit zero to six. To generate parity for all eight bits then the parity should be generated</w:t>
      </w:r>
    </w:p>
    <w:p w14:paraId="2886ED93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across bit seven to zero, which raw seven and eight of the encoder truth table. To</w:t>
      </w:r>
    </w:p>
    <w:p w14:paraId="5B54D8D2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generate an even parity in Verilog we use ^D and ~D for odd parity. It will depend on</w:t>
      </w:r>
    </w:p>
    <w:p w14:paraId="610EE7DF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the selection between even and odd parity it is going to be one of the two values zero</w:t>
      </w:r>
    </w:p>
    <w:p w14:paraId="13E25252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or one. The third column, OHEL (odd high even low) is the LSB will control whether</w:t>
      </w:r>
    </w:p>
    <w:p w14:paraId="6C7CD460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when parity is enable if the OHEL is low (0) it is even parity or if the OHEL is high</w:t>
      </w:r>
    </w:p>
    <w:p w14:paraId="0BEC56BF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(1), it is odd parity. Thus, the above table operates under combination logic.</w:t>
      </w:r>
    </w:p>
    <w:p w14:paraId="04C89836" w14:textId="77777777" w:rsidR="005D5829" w:rsidRPr="005D5829" w:rsidRDefault="005D5829" w:rsidP="005D5829">
      <w:pPr>
        <w:tabs>
          <w:tab w:val="left" w:pos="17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E83F349" w14:textId="77777777" w:rsidR="005D5829" w:rsidRPr="005D5829" w:rsidRDefault="005D5829" w:rsidP="005D5829">
      <w:pPr>
        <w:tabs>
          <w:tab w:val="left" w:pos="1766"/>
        </w:tabs>
        <w:rPr>
          <w:rFonts w:ascii="Times New Roman" w:hAnsi="Times New Roman" w:cs="Times New Roman"/>
          <w:sz w:val="24"/>
          <w:szCs w:val="24"/>
        </w:rPr>
      </w:pPr>
      <w:r w:rsidRPr="005D5829">
        <w:rPr>
          <w:rFonts w:ascii="Times New Roman" w:hAnsi="Times New Roman" w:cs="Times New Roman"/>
          <w:sz w:val="24"/>
          <w:szCs w:val="24"/>
        </w:rPr>
        <w:t>4. Top Level Design</w:t>
      </w:r>
    </w:p>
    <w:p w14:paraId="4718FCAE" w14:textId="77777777" w:rsidR="005D5829" w:rsidRPr="005D5829" w:rsidRDefault="005D5829" w:rsidP="005D5829">
      <w:pPr>
        <w:tabs>
          <w:tab w:val="left" w:pos="1766"/>
        </w:tabs>
        <w:ind w:left="270"/>
        <w:rPr>
          <w:rFonts w:ascii="Times New Roman" w:hAnsi="Times New Roman" w:cs="Times New Roman"/>
          <w:sz w:val="24"/>
          <w:szCs w:val="24"/>
        </w:rPr>
      </w:pPr>
      <w:r w:rsidRPr="005D5829">
        <w:rPr>
          <w:rFonts w:ascii="Times New Roman" w:hAnsi="Times New Roman" w:cs="Times New Roman"/>
          <w:sz w:val="24"/>
          <w:szCs w:val="24"/>
        </w:rPr>
        <w:t>4.1 Description</w:t>
      </w:r>
    </w:p>
    <w:p w14:paraId="24A26BCA" w14:textId="77777777" w:rsidR="005D5829" w:rsidRPr="005D5829" w:rsidRDefault="005D5829" w:rsidP="005D5829">
      <w:pPr>
        <w:tabs>
          <w:tab w:val="left" w:pos="1766"/>
        </w:tabs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Top level is where everything is contained. All inputs and outputs are defined here</w:t>
      </w:r>
    </w:p>
    <w:p w14:paraId="060DF04A" w14:textId="77777777" w:rsidR="005D5829" w:rsidRPr="005D5829" w:rsidRDefault="005D5829" w:rsidP="005D5829">
      <w:pPr>
        <w:tabs>
          <w:tab w:val="left" w:pos="1766"/>
        </w:tabs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with correct amount of bit length. Top module includes 8 sub modules: AISO, PED,</w:t>
      </w:r>
    </w:p>
    <w:p w14:paraId="5FC7FA6F" w14:textId="77777777" w:rsidR="005D5829" w:rsidRPr="005D5829" w:rsidRDefault="005D5829" w:rsidP="005D5829">
      <w:pPr>
        <w:tabs>
          <w:tab w:val="left" w:pos="1766"/>
        </w:tabs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RS FLOP, RX-TX FLOP, DECODER, TRAMELBLAZE, LED, and UART</w:t>
      </w:r>
    </w:p>
    <w:p w14:paraId="15DF4CF8" w14:textId="77777777" w:rsidR="005D5829" w:rsidRPr="005D5829" w:rsidRDefault="005D5829" w:rsidP="005D5829">
      <w:pPr>
        <w:tabs>
          <w:tab w:val="left" w:pos="1766"/>
        </w:tabs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ENGINE. Addition to major functional blocks that was pre-built, there is also a TSI</w:t>
      </w:r>
    </w:p>
    <w:p w14:paraId="32987500" w14:textId="77777777" w:rsidR="005D5829" w:rsidRPr="005D5829" w:rsidRDefault="005D5829" w:rsidP="005D5829">
      <w:pPr>
        <w:tabs>
          <w:tab w:val="left" w:pos="1766"/>
        </w:tabs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block, in which was made of the target technology library, this block help controlling</w:t>
      </w:r>
    </w:p>
    <w:p w14:paraId="1DCD4F9A" w14:textId="77777777" w:rsidR="005D5829" w:rsidRPr="005D5829" w:rsidRDefault="005D5829" w:rsidP="005D5829">
      <w:pPr>
        <w:tabs>
          <w:tab w:val="left" w:pos="1766"/>
        </w:tabs>
        <w:ind w:left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D5829">
        <w:rPr>
          <w:rFonts w:ascii="Times New Roman" w:hAnsi="Times New Roman" w:cs="Times New Roman"/>
          <w:b w:val="0"/>
          <w:color w:val="auto"/>
          <w:sz w:val="24"/>
          <w:szCs w:val="24"/>
        </w:rPr>
        <w:t>the signals that coming in and out to the device.</w:t>
      </w:r>
    </w:p>
    <w:p w14:paraId="68738F2D" w14:textId="77777777" w:rsidR="005D5829" w:rsidRPr="005D5829" w:rsidRDefault="005D5829" w:rsidP="005D5829">
      <w:pPr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34488F16" w14:textId="77777777" w:rsidR="005D5829" w:rsidRP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5EA5FB62" w14:textId="77777777" w:rsidR="005D5829" w:rsidRDefault="005D5829" w:rsidP="005D582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 Top Level Block </w:t>
      </w:r>
    </w:p>
    <w:p w14:paraId="20A9C7E1" w14:textId="77777777" w:rsid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2C65BE15" w14:textId="77777777" w:rsidR="005D5829" w:rsidRP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563A0012" w14:textId="77777777" w:rsidR="005D5829" w:rsidRPr="005D5829" w:rsidRDefault="009C0919" w:rsidP="005D58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B63174F" wp14:editId="7381E206">
            <wp:simplePos x="0" y="0"/>
            <wp:positionH relativeFrom="column">
              <wp:posOffset>675640</wp:posOffset>
            </wp:positionH>
            <wp:positionV relativeFrom="paragraph">
              <wp:posOffset>8890</wp:posOffset>
            </wp:positionV>
            <wp:extent cx="4492625" cy="4390390"/>
            <wp:effectExtent l="0" t="0" r="317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1A795" w14:textId="77777777" w:rsidR="005D5829" w:rsidRP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4826A7F7" w14:textId="77777777" w:rsidR="005D5829" w:rsidRP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0E068859" w14:textId="77777777" w:rsidR="005D5829" w:rsidRP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2BA97B1A" w14:textId="77777777" w:rsid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1FE453D6" w14:textId="77777777" w:rsid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157105D9" w14:textId="77777777" w:rsid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2BFA05CA" w14:textId="77777777" w:rsidR="005D5829" w:rsidRDefault="005D5829" w:rsidP="005D5829">
      <w:pPr>
        <w:rPr>
          <w:rFonts w:ascii="Times New Roman" w:hAnsi="Times New Roman" w:cs="Times New Roman"/>
          <w:sz w:val="24"/>
          <w:szCs w:val="24"/>
        </w:rPr>
      </w:pPr>
    </w:p>
    <w:p w14:paraId="31BCD373" w14:textId="77777777" w:rsidR="00726C25" w:rsidRDefault="00726C25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408BE0B" w14:textId="77777777" w:rsidR="00726C25" w:rsidRDefault="00726C25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E6F689D" w14:textId="77777777" w:rsidR="00726C25" w:rsidRDefault="00726C25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30D26DA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A984E8A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009D9B3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4F19281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28E169C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0063DE9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A81C1F4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EFA6ADC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7E24A6A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F4D99A1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F0B7626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5C086A3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5FA1EB6" w14:textId="77777777" w:rsidR="00074559" w:rsidRDefault="0007455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77923EE" w14:textId="77777777" w:rsidR="00074559" w:rsidRDefault="0007455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D642606" w14:textId="77777777" w:rsidR="009C0919" w:rsidRDefault="009C0919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6136F60" w14:textId="77777777" w:rsidR="005D5829" w:rsidRDefault="005D5829" w:rsidP="00FD771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4.3 Top Level Schematic </w:t>
      </w:r>
    </w:p>
    <w:p w14:paraId="52A47C62" w14:textId="77777777" w:rsidR="00FD7711" w:rsidRDefault="003F51C9" w:rsidP="005D58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8C90673" wp14:editId="330956CD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5613400" cy="4940935"/>
            <wp:effectExtent l="0" t="0" r="635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49286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60B5C6C4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38972DDD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1AC736E7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6791F78F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65D31944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6E7D2A41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52CAF6AC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4F661673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1A781E2F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0D2AB3D7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3A41EC83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0E1B3A48" w14:textId="77777777" w:rsidR="00FD7711" w:rsidRDefault="00FD7711" w:rsidP="005D5829">
      <w:pPr>
        <w:rPr>
          <w:rFonts w:ascii="Times New Roman" w:hAnsi="Times New Roman" w:cs="Times New Roman"/>
          <w:sz w:val="24"/>
          <w:szCs w:val="24"/>
        </w:rPr>
      </w:pPr>
    </w:p>
    <w:p w14:paraId="459783B8" w14:textId="77777777" w:rsidR="005D5829" w:rsidRPr="005D5829" w:rsidRDefault="005D5829" w:rsidP="00FD7711">
      <w:pPr>
        <w:ind w:left="720"/>
        <w:rPr>
          <w:rFonts w:ascii="Times New Roman" w:hAnsi="Times New Roman" w:cs="Times New Roman"/>
          <w:sz w:val="24"/>
          <w:szCs w:val="24"/>
        </w:rPr>
      </w:pPr>
      <w:r w:rsidRPr="005D5829">
        <w:rPr>
          <w:rFonts w:ascii="Times New Roman" w:hAnsi="Times New Roman" w:cs="Times New Roman"/>
          <w:sz w:val="24"/>
          <w:szCs w:val="24"/>
        </w:rPr>
        <w:t>4.4 I/O Signals and Connections</w:t>
      </w:r>
    </w:p>
    <w:p w14:paraId="60A50016" w14:textId="77777777" w:rsidR="005D5829" w:rsidRPr="005D5829" w:rsidRDefault="005D5829" w:rsidP="00FD7711">
      <w:pPr>
        <w:ind w:left="1170"/>
        <w:rPr>
          <w:rFonts w:ascii="Times New Roman" w:hAnsi="Times New Roman" w:cs="Times New Roman"/>
          <w:sz w:val="24"/>
          <w:szCs w:val="24"/>
        </w:rPr>
      </w:pPr>
      <w:r w:rsidRPr="005D5829">
        <w:rPr>
          <w:rFonts w:ascii="Times New Roman" w:hAnsi="Times New Roman" w:cs="Times New Roman"/>
          <w:sz w:val="24"/>
          <w:szCs w:val="24"/>
        </w:rPr>
        <w:t>4.4.1 Signal Name</w:t>
      </w:r>
    </w:p>
    <w:p w14:paraId="35012874" w14:textId="77777777" w:rsidR="005D5829" w:rsidRPr="00FD7711" w:rsidRDefault="005D5829" w:rsidP="00FD7711">
      <w:pPr>
        <w:tabs>
          <w:tab w:val="left" w:pos="1800"/>
        </w:tabs>
        <w:ind w:left="171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Inputs: </w:t>
      </w:r>
      <w:proofErr w:type="spellStart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clk</w:t>
      </w:r>
      <w:proofErr w:type="spellEnd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reset, RX, eighth bit, </w:t>
      </w:r>
      <w:proofErr w:type="spellStart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parity_en</w:t>
      </w:r>
      <w:proofErr w:type="spellEnd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, OHEL, baud</w:t>
      </w:r>
      <w:r w:rsidR="009C0919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14:paraId="0879C987" w14:textId="77777777" w:rsidR="005D5829" w:rsidRDefault="005D5829" w:rsidP="00FD7711">
      <w:pPr>
        <w:tabs>
          <w:tab w:val="left" w:pos="1800"/>
        </w:tabs>
        <w:ind w:left="171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Outputs: </w:t>
      </w:r>
      <w:proofErr w:type="spellStart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TX_o</w:t>
      </w:r>
      <w:proofErr w:type="spellEnd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walking </w:t>
      </w:r>
      <w:proofErr w:type="spellStart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ones_o</w:t>
      </w:r>
      <w:proofErr w:type="spellEnd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anode_o</w:t>
      </w:r>
      <w:proofErr w:type="spellEnd"/>
      <w:r w:rsidR="00C360B1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14:paraId="4334FC49" w14:textId="77777777" w:rsidR="00C360B1" w:rsidRPr="00FD7711" w:rsidRDefault="00C360B1" w:rsidP="00FD7711">
      <w:pPr>
        <w:tabs>
          <w:tab w:val="left" w:pos="1800"/>
        </w:tabs>
        <w:ind w:left="171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62BF57DB" w14:textId="77777777" w:rsidR="005D5829" w:rsidRPr="005D5829" w:rsidRDefault="005D5829" w:rsidP="00FD7711">
      <w:pPr>
        <w:ind w:left="1260"/>
        <w:rPr>
          <w:rFonts w:ascii="Times New Roman" w:hAnsi="Times New Roman" w:cs="Times New Roman"/>
          <w:sz w:val="24"/>
          <w:szCs w:val="24"/>
        </w:rPr>
      </w:pPr>
      <w:r w:rsidRPr="005D5829">
        <w:rPr>
          <w:rFonts w:ascii="Times New Roman" w:hAnsi="Times New Roman" w:cs="Times New Roman"/>
          <w:sz w:val="24"/>
          <w:szCs w:val="24"/>
        </w:rPr>
        <w:t>4.4.2 Clock</w:t>
      </w:r>
    </w:p>
    <w:p w14:paraId="619A5681" w14:textId="77777777" w:rsidR="005D5829" w:rsidRDefault="005D5829" w:rsidP="00FD7711">
      <w:pPr>
        <w:ind w:left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Base clock is being used</w:t>
      </w:r>
      <w:r w:rsidR="00C360B1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14:paraId="78F58CEB" w14:textId="77777777" w:rsidR="00C360B1" w:rsidRPr="00FD7711" w:rsidRDefault="00C360B1" w:rsidP="00FD7711">
      <w:pPr>
        <w:ind w:left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F2C0F73" w14:textId="77777777" w:rsidR="005D5829" w:rsidRPr="005D5829" w:rsidRDefault="005D5829" w:rsidP="00FD7711">
      <w:pPr>
        <w:ind w:left="1260"/>
        <w:rPr>
          <w:rFonts w:ascii="Times New Roman" w:hAnsi="Times New Roman" w:cs="Times New Roman"/>
          <w:sz w:val="24"/>
          <w:szCs w:val="24"/>
        </w:rPr>
      </w:pPr>
      <w:r w:rsidRPr="005D5829">
        <w:rPr>
          <w:rFonts w:ascii="Times New Roman" w:hAnsi="Times New Roman" w:cs="Times New Roman"/>
          <w:sz w:val="24"/>
          <w:szCs w:val="24"/>
        </w:rPr>
        <w:t>4.4.3 Reset</w:t>
      </w:r>
    </w:p>
    <w:p w14:paraId="5859A730" w14:textId="77777777" w:rsidR="005D5829" w:rsidRPr="00FD7711" w:rsidRDefault="005D5829" w:rsidP="00FD7711">
      <w:pPr>
        <w:ind w:left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Reset signal is connected to the AISO, this is to help synchronize the release</w:t>
      </w:r>
    </w:p>
    <w:p w14:paraId="026FB262" w14:textId="77777777" w:rsidR="005D5829" w:rsidRDefault="005D5829" w:rsidP="00FD7711">
      <w:pPr>
        <w:ind w:left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of reset, this will prevent metastability, the new reset signal will then be sent into lower modules that need to reset. </w:t>
      </w:r>
    </w:p>
    <w:p w14:paraId="121B1A31" w14:textId="77777777" w:rsidR="00FD7711" w:rsidRDefault="00FD7711" w:rsidP="00FD7711">
      <w:pPr>
        <w:ind w:left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34C8934F" w14:textId="77777777" w:rsidR="00FD7711" w:rsidRDefault="00FD7711" w:rsidP="00FD7711">
      <w:pPr>
        <w:ind w:left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0DC80F73" w14:textId="77777777" w:rsidR="00FD7711" w:rsidRDefault="00FD7711" w:rsidP="00FD7711">
      <w:pPr>
        <w:ind w:left="720"/>
        <w:rPr>
          <w:rFonts w:ascii="Times New Roman" w:hAnsi="Times New Roman" w:cs="Times New Roman"/>
          <w:sz w:val="24"/>
          <w:szCs w:val="24"/>
        </w:rPr>
      </w:pPr>
      <w:r w:rsidRPr="00FD7711">
        <w:rPr>
          <w:rFonts w:ascii="Times New Roman" w:hAnsi="Times New Roman" w:cs="Times New Roman"/>
          <w:sz w:val="24"/>
          <w:szCs w:val="24"/>
        </w:rPr>
        <w:t xml:space="preserve">4.5 I/O Description </w:t>
      </w:r>
    </w:p>
    <w:p w14:paraId="4F0568C5" w14:textId="77777777" w:rsidR="00C360B1" w:rsidRDefault="00FD7711" w:rsidP="00D46548">
      <w:pPr>
        <w:ind w:left="117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853B4F7" wp14:editId="0E522DF1">
            <wp:simplePos x="0" y="0"/>
            <wp:positionH relativeFrom="column">
              <wp:posOffset>135172</wp:posOffset>
            </wp:positionH>
            <wp:positionV relativeFrom="paragraph">
              <wp:posOffset>212145</wp:posOffset>
            </wp:positionV>
            <wp:extent cx="6309360" cy="2105660"/>
            <wp:effectExtent l="0" t="0" r="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13E09" w14:textId="77777777" w:rsidR="00D46548" w:rsidRDefault="00D46548" w:rsidP="00D46548">
      <w:pPr>
        <w:ind w:left="1170"/>
        <w:rPr>
          <w:rFonts w:ascii="Times New Roman" w:hAnsi="Times New Roman" w:cs="Times New Roman"/>
          <w:sz w:val="24"/>
          <w:szCs w:val="24"/>
        </w:rPr>
      </w:pPr>
    </w:p>
    <w:p w14:paraId="6805AB65" w14:textId="77777777" w:rsidR="00C360B1" w:rsidRDefault="00C360B1" w:rsidP="00FD77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C8D3083" w14:textId="77777777" w:rsidR="00FD7711" w:rsidRPr="00FD7711" w:rsidRDefault="00FD7711" w:rsidP="00FD7711">
      <w:pPr>
        <w:ind w:left="720"/>
        <w:rPr>
          <w:rFonts w:ascii="Times New Roman" w:hAnsi="Times New Roman" w:cs="Times New Roman"/>
          <w:sz w:val="24"/>
          <w:szCs w:val="24"/>
        </w:rPr>
      </w:pPr>
      <w:r w:rsidRPr="00FD7711">
        <w:rPr>
          <w:rFonts w:ascii="Times New Roman" w:hAnsi="Times New Roman" w:cs="Times New Roman"/>
          <w:sz w:val="24"/>
          <w:szCs w:val="24"/>
        </w:rPr>
        <w:t>4.6 Reset</w:t>
      </w:r>
    </w:p>
    <w:p w14:paraId="0F8ADDDF" w14:textId="77777777" w:rsidR="00FD7711" w:rsidRPr="00FD7711" w:rsidRDefault="00FD7711" w:rsidP="00FD7711">
      <w:pPr>
        <w:tabs>
          <w:tab w:val="left" w:pos="1170"/>
        </w:tabs>
        <w:ind w:left="180" w:firstLine="9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Reset signal will bring all the designs to zero or back to default initialize value. The</w:t>
      </w:r>
    </w:p>
    <w:p w14:paraId="5D6E640A" w14:textId="77777777" w:rsidR="00FD7711" w:rsidRPr="00FD7711" w:rsidRDefault="00FD7711" w:rsidP="00FD7711">
      <w:pPr>
        <w:tabs>
          <w:tab w:val="left" w:pos="1170"/>
        </w:tabs>
        <w:ind w:left="180" w:firstLine="9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system will acknowledge the reset signal turned high regardless on any specific</w:t>
      </w:r>
    </w:p>
    <w:p w14:paraId="6F00BE07" w14:textId="77777777" w:rsidR="00FD7711" w:rsidRDefault="00FD7711" w:rsidP="00FD7711">
      <w:pPr>
        <w:tabs>
          <w:tab w:val="left" w:pos="1170"/>
        </w:tabs>
        <w:ind w:left="180" w:firstLine="9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edges.</w:t>
      </w:r>
    </w:p>
    <w:p w14:paraId="0A87100D" w14:textId="77777777" w:rsidR="00C360B1" w:rsidRPr="00FD7711" w:rsidRDefault="00C360B1" w:rsidP="00FD7711">
      <w:pPr>
        <w:tabs>
          <w:tab w:val="left" w:pos="1170"/>
        </w:tabs>
        <w:ind w:left="180" w:firstLine="90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A7F7FC9" w14:textId="77777777" w:rsidR="00FD7711" w:rsidRPr="00FD7711" w:rsidRDefault="00FD7711" w:rsidP="00FD7711">
      <w:pPr>
        <w:ind w:left="720"/>
        <w:rPr>
          <w:rFonts w:ascii="Times New Roman" w:hAnsi="Times New Roman" w:cs="Times New Roman"/>
          <w:sz w:val="24"/>
          <w:szCs w:val="24"/>
        </w:rPr>
      </w:pPr>
      <w:r w:rsidRPr="00FD7711">
        <w:rPr>
          <w:rFonts w:ascii="Times New Roman" w:hAnsi="Times New Roman" w:cs="Times New Roman"/>
          <w:sz w:val="24"/>
          <w:szCs w:val="24"/>
        </w:rPr>
        <w:t>4.7 Software Description</w:t>
      </w:r>
    </w:p>
    <w:p w14:paraId="085643A6" w14:textId="77777777" w:rsidR="00FD7711" w:rsidRPr="00FD7711" w:rsidRDefault="00FD7711" w:rsidP="00FD7711">
      <w:pPr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When Write [1] outputting, the onboard LED is shifted to indicate the internal</w:t>
      </w:r>
    </w:p>
    <w:p w14:paraId="706DF412" w14:textId="77777777" w:rsidR="00FD7711" w:rsidRPr="00FD7711" w:rsidRDefault="00FD7711" w:rsidP="00FD7711">
      <w:pPr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counter. The demonstration on the terminal consists of outputting a banner “C:\ for</w:t>
      </w:r>
    </w:p>
    <w:p w14:paraId="45393C4B" w14:textId="77777777" w:rsidR="00FD7711" w:rsidRPr="00FD7711" w:rsidRDefault="00FD7711" w:rsidP="00FD7711">
      <w:pPr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example”, a prompt from assembly codes; By the acknowledging the RXREADY bit</w:t>
      </w:r>
    </w:p>
    <w:p w14:paraId="3FCAD67F" w14:textId="77777777" w:rsidR="00FD7711" w:rsidRPr="00FD7711" w:rsidRDefault="00FD7711" w:rsidP="00FD7711">
      <w:pPr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(when there is an input of data frame), the engine starts the Rx operation. Once both</w:t>
      </w:r>
    </w:p>
    <w:p w14:paraId="6393AA64" w14:textId="77777777" w:rsidR="00FD7711" w:rsidRPr="00FD7711" w:rsidRDefault="00FD7711" w:rsidP="00FD7711">
      <w:pPr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are received by the Receiver, the engine re transmit the frame to the device terminal</w:t>
      </w:r>
    </w:p>
    <w:p w14:paraId="32FC9984" w14:textId="77777777" w:rsidR="00FD7711" w:rsidRPr="00FD7711" w:rsidRDefault="00FD7711" w:rsidP="00FD7711">
      <w:pPr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through UART USB connection. A counter is used to keep tracks the number of</w:t>
      </w:r>
    </w:p>
    <w:p w14:paraId="1F9A38F8" w14:textId="77777777" w:rsidR="00FD7711" w:rsidRPr="00FD7711" w:rsidRDefault="00FD7711" w:rsidP="00FD7711">
      <w:pPr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character input by user and displays it to user when they input character “@”. When</w:t>
      </w:r>
    </w:p>
    <w:p w14:paraId="7A8837AA" w14:textId="77777777" w:rsidR="00FD7711" w:rsidRPr="00FD7711" w:rsidRDefault="00FD7711" w:rsidP="00FD7711">
      <w:pPr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user input character “*”, the engine will display a pre-defined phrase.</w:t>
      </w:r>
    </w:p>
    <w:p w14:paraId="56CC7017" w14:textId="77777777" w:rsidR="00FD7711" w:rsidRPr="00FD7711" w:rsidRDefault="00FD7711" w:rsidP="00FD7711">
      <w:pPr>
        <w:ind w:left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BF4FB97" w14:textId="77777777" w:rsidR="00FD7711" w:rsidRPr="00FD7711" w:rsidRDefault="00FD7711" w:rsidP="00FD7711">
      <w:pPr>
        <w:ind w:left="180"/>
        <w:rPr>
          <w:rFonts w:ascii="Times New Roman" w:hAnsi="Times New Roman" w:cs="Times New Roman"/>
          <w:sz w:val="24"/>
          <w:szCs w:val="24"/>
        </w:rPr>
      </w:pPr>
      <w:r w:rsidRPr="00FD7711">
        <w:rPr>
          <w:rFonts w:ascii="Times New Roman" w:hAnsi="Times New Roman" w:cs="Times New Roman"/>
          <w:sz w:val="24"/>
          <w:szCs w:val="24"/>
        </w:rPr>
        <w:t>5. Externally Developed Blocks.</w:t>
      </w:r>
    </w:p>
    <w:p w14:paraId="0064DCE0" w14:textId="77777777" w:rsidR="00FD7711" w:rsidRPr="00FD7711" w:rsidRDefault="00FD7711" w:rsidP="00FD7711">
      <w:pPr>
        <w:ind w:left="450"/>
        <w:rPr>
          <w:rFonts w:ascii="Times New Roman" w:hAnsi="Times New Roman" w:cs="Times New Roman"/>
          <w:sz w:val="24"/>
          <w:szCs w:val="24"/>
        </w:rPr>
      </w:pPr>
      <w:r w:rsidRPr="00FD7711">
        <w:rPr>
          <w:rFonts w:ascii="Times New Roman" w:hAnsi="Times New Roman" w:cs="Times New Roman"/>
          <w:sz w:val="24"/>
          <w:szCs w:val="24"/>
        </w:rPr>
        <w:t xml:space="preserve">5.1 </w:t>
      </w:r>
      <w:proofErr w:type="spellStart"/>
      <w:r w:rsidRPr="00FD7711">
        <w:rPr>
          <w:rFonts w:ascii="Times New Roman" w:hAnsi="Times New Roman" w:cs="Times New Roman"/>
          <w:sz w:val="24"/>
          <w:szCs w:val="24"/>
        </w:rPr>
        <w:t>TramelBlaze</w:t>
      </w:r>
      <w:proofErr w:type="spellEnd"/>
    </w:p>
    <w:p w14:paraId="387A2B28" w14:textId="77777777" w:rsidR="00FD7711" w:rsidRPr="003F51C9" w:rsidRDefault="00FD7711" w:rsidP="003F51C9">
      <w:pPr>
        <w:ind w:left="900"/>
        <w:rPr>
          <w:rFonts w:ascii="Times New Roman" w:hAnsi="Times New Roman" w:cs="Times New Roman"/>
          <w:sz w:val="24"/>
          <w:szCs w:val="24"/>
        </w:rPr>
      </w:pPr>
      <w:r w:rsidRPr="00FD7711">
        <w:rPr>
          <w:rFonts w:ascii="Times New Roman" w:hAnsi="Times New Roman" w:cs="Times New Roman"/>
          <w:sz w:val="24"/>
          <w:szCs w:val="24"/>
        </w:rPr>
        <w:t>5.1.1 Introduction</w:t>
      </w:r>
    </w:p>
    <w:p w14:paraId="41D676B3" w14:textId="77777777" w:rsidR="00FD7711" w:rsidRPr="00FD7711" w:rsidRDefault="00FD7711" w:rsidP="00FD7711">
      <w:pPr>
        <w:ind w:left="144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Tramelblaze is a 16-bit softcore embedded microprocessor which is to</w:t>
      </w:r>
    </w:p>
    <w:p w14:paraId="5B9478BB" w14:textId="77777777" w:rsidR="00FD7711" w:rsidRPr="00FD7711" w:rsidRDefault="00FD7711" w:rsidP="00FD7711">
      <w:pPr>
        <w:ind w:left="144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emulate 8-bit </w:t>
      </w:r>
      <w:proofErr w:type="spellStart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PicoBlaze</w:t>
      </w:r>
      <w:proofErr w:type="spellEnd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by Xilinx. Having the same instruction set with</w:t>
      </w:r>
    </w:p>
    <w:p w14:paraId="69E8979D" w14:textId="77777777" w:rsidR="00FD7711" w:rsidRPr="00FD7711" w:rsidRDefault="00FD7711" w:rsidP="00FD7711">
      <w:pPr>
        <w:ind w:left="144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PicoBlaze</w:t>
      </w:r>
      <w:proofErr w:type="spellEnd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the </w:t>
      </w:r>
      <w:proofErr w:type="spellStart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Tramelblaze</w:t>
      </w:r>
      <w:proofErr w:type="spellEnd"/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also have a slightly different timing on read</w:t>
      </w:r>
    </w:p>
    <w:p w14:paraId="1B0D61A4" w14:textId="77777777" w:rsidR="00FD7711" w:rsidRPr="00FD7711" w:rsidRDefault="00FD7711" w:rsidP="00FD7711">
      <w:pPr>
        <w:ind w:left="144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and write strobe. The memory of Tramelblaze is also changed due to the</w:t>
      </w:r>
    </w:p>
    <w:p w14:paraId="6B6790DD" w14:textId="77777777" w:rsidR="00FD7711" w:rsidRPr="00FD7711" w:rsidRDefault="00FD7711" w:rsidP="00FD7711">
      <w:pPr>
        <w:ind w:left="144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larger in size of the processor.</w:t>
      </w:r>
    </w:p>
    <w:p w14:paraId="7F2D68A4" w14:textId="77777777" w:rsidR="00FD7711" w:rsidRPr="00FD7711" w:rsidRDefault="00FD7711" w:rsidP="00FD7711">
      <w:pPr>
        <w:ind w:left="144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- Scratch RAM - 512*16</w:t>
      </w:r>
    </w:p>
    <w:p w14:paraId="0C144D3F" w14:textId="77777777" w:rsidR="00FD7711" w:rsidRPr="00FD7711" w:rsidRDefault="00FD7711" w:rsidP="00FD7711">
      <w:pPr>
        <w:ind w:left="144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- Stack RAM - 128*16</w:t>
      </w:r>
    </w:p>
    <w:p w14:paraId="01E4327F" w14:textId="77777777" w:rsidR="00FD7711" w:rsidRDefault="00FD7711" w:rsidP="003F51C9">
      <w:pPr>
        <w:ind w:left="144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D7711">
        <w:rPr>
          <w:rFonts w:ascii="Times New Roman" w:hAnsi="Times New Roman" w:cs="Times New Roman"/>
          <w:b w:val="0"/>
          <w:color w:val="auto"/>
          <w:sz w:val="24"/>
          <w:szCs w:val="24"/>
        </w:rPr>
        <w:t>- TB ROM - 4096*16</w:t>
      </w:r>
    </w:p>
    <w:p w14:paraId="2A71E5FD" w14:textId="77777777" w:rsidR="003F51C9" w:rsidRDefault="003F51C9" w:rsidP="003F51C9">
      <w:pPr>
        <w:ind w:left="144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6E90E90F" w14:textId="77777777" w:rsidR="003D63DA" w:rsidRDefault="003D63DA" w:rsidP="003F51C9">
      <w:pPr>
        <w:ind w:left="144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4849E699" w14:textId="77777777" w:rsidR="003D63DA" w:rsidRDefault="001E25FB" w:rsidP="003F51C9">
      <w:pPr>
        <w:ind w:left="1440"/>
        <w:rPr>
          <w:rFonts w:ascii="Times New Roman" w:hAnsi="Times New Roman" w:cs="Times New Roman"/>
          <w:sz w:val="24"/>
          <w:szCs w:val="24"/>
        </w:rPr>
      </w:pPr>
      <w:r w:rsidRPr="001E25FB">
        <w:rPr>
          <w:rFonts w:ascii="Times New Roman" w:hAnsi="Times New Roman" w:cs="Times New Roman"/>
          <w:sz w:val="24"/>
          <w:szCs w:val="24"/>
        </w:rPr>
        <w:t xml:space="preserve">5.1.2 Block Diagram </w:t>
      </w:r>
    </w:p>
    <w:p w14:paraId="5620690D" w14:textId="77777777" w:rsidR="001E25FB" w:rsidRDefault="001E25FB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46B0006" w14:textId="77777777" w:rsidR="001E25FB" w:rsidRDefault="001E25FB" w:rsidP="003F51C9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B93199" wp14:editId="38B07327">
            <wp:extent cx="3108960" cy="1685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42" cy="16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BA07" w14:textId="77777777" w:rsidR="001E25FB" w:rsidRPr="001E25FB" w:rsidRDefault="001E25FB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FA95BD6" w14:textId="77777777" w:rsidR="00C360B1" w:rsidRDefault="00C360B1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F34EA8C" w14:textId="77777777" w:rsidR="00C360B1" w:rsidRDefault="00C360B1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C16D379" w14:textId="77777777" w:rsidR="00C360B1" w:rsidRDefault="00C360B1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2BBC843" w14:textId="77777777" w:rsidR="00D46548" w:rsidRDefault="00D46548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8FE7D32" w14:textId="77777777" w:rsidR="00D46548" w:rsidRDefault="00D46548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615AC40" w14:textId="77777777" w:rsidR="00D46548" w:rsidRDefault="00D46548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87DD8DB" w14:textId="77777777" w:rsidR="00D46548" w:rsidRDefault="00D46548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246D9B7" w14:textId="77777777" w:rsidR="00D46548" w:rsidRDefault="00D46548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31B3099" w14:textId="77777777" w:rsidR="00D46548" w:rsidRDefault="00D46548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52445BB" w14:textId="77777777" w:rsidR="00C360B1" w:rsidRDefault="00C360B1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B940334" w14:textId="77777777" w:rsidR="001E25FB" w:rsidRDefault="001E25FB" w:rsidP="003F51C9">
      <w:pPr>
        <w:ind w:left="1440"/>
        <w:rPr>
          <w:rFonts w:ascii="Times New Roman" w:hAnsi="Times New Roman" w:cs="Times New Roman"/>
          <w:sz w:val="24"/>
          <w:szCs w:val="24"/>
        </w:rPr>
      </w:pPr>
      <w:r w:rsidRPr="001E25FB">
        <w:rPr>
          <w:rFonts w:ascii="Times New Roman" w:hAnsi="Times New Roman" w:cs="Times New Roman"/>
          <w:sz w:val="24"/>
          <w:szCs w:val="24"/>
        </w:rPr>
        <w:t xml:space="preserve">5.1.2.1 </w:t>
      </w:r>
      <w:proofErr w:type="spellStart"/>
      <w:r w:rsidRPr="001E25FB">
        <w:rPr>
          <w:rFonts w:ascii="Times New Roman" w:hAnsi="Times New Roman" w:cs="Times New Roman"/>
          <w:sz w:val="24"/>
          <w:szCs w:val="24"/>
        </w:rPr>
        <w:t>TramelBlaze</w:t>
      </w:r>
      <w:proofErr w:type="spellEnd"/>
      <w:r w:rsidRPr="001E25FB">
        <w:rPr>
          <w:rFonts w:ascii="Times New Roman" w:hAnsi="Times New Roman" w:cs="Times New Roman"/>
          <w:sz w:val="24"/>
          <w:szCs w:val="24"/>
        </w:rPr>
        <w:t xml:space="preserve"> I/O</w:t>
      </w:r>
    </w:p>
    <w:p w14:paraId="284BCDCA" w14:textId="77777777" w:rsidR="001E25FB" w:rsidRDefault="001E25FB" w:rsidP="003F51C9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F22876F" w14:textId="77777777" w:rsidR="001E25FB" w:rsidRDefault="001E25FB" w:rsidP="003F51C9">
      <w:pPr>
        <w:ind w:left="1440"/>
        <w:rPr>
          <w:rFonts w:ascii="Times New Roman" w:hAnsi="Times New Roman" w:cs="Times New Roman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643E7E54" wp14:editId="4C814138">
            <wp:extent cx="3935896" cy="202822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0503" cy="20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B158" w14:textId="77777777" w:rsidR="001E25FB" w:rsidRDefault="001E25FB" w:rsidP="003F51C9">
      <w:pPr>
        <w:ind w:left="1440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 xml:space="preserve">5.1.3 </w:t>
      </w:r>
      <w:proofErr w:type="spellStart"/>
      <w:r>
        <w:rPr>
          <w:rFonts w:ascii="Times New Roman" w:hAnsi="Times New Roman" w:cs="Times New Roman"/>
          <w:b w:val="0"/>
          <w:sz w:val="24"/>
          <w:szCs w:val="24"/>
        </w:rPr>
        <w:t>TramelBlaze</w:t>
      </w:r>
      <w:proofErr w:type="spellEnd"/>
      <w:r>
        <w:rPr>
          <w:rFonts w:ascii="Times New Roman" w:hAnsi="Times New Roman" w:cs="Times New Roman"/>
          <w:b w:val="0"/>
          <w:sz w:val="24"/>
          <w:szCs w:val="24"/>
        </w:rPr>
        <w:t xml:space="preserve"> I/O</w:t>
      </w:r>
    </w:p>
    <w:p w14:paraId="644A7F44" w14:textId="77777777" w:rsidR="001E25FB" w:rsidRDefault="001E25FB" w:rsidP="003F51C9">
      <w:pPr>
        <w:ind w:left="1440"/>
        <w:rPr>
          <w:rFonts w:ascii="Times New Roman" w:hAnsi="Times New Roman" w:cs="Times New Roman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15AFDFFB" wp14:editId="17306379">
            <wp:extent cx="5188226" cy="167040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733" cy="16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4F0A" w14:textId="77777777" w:rsidR="001E25FB" w:rsidRDefault="001E25FB" w:rsidP="003F51C9">
      <w:pPr>
        <w:ind w:left="1440"/>
        <w:rPr>
          <w:rFonts w:ascii="Times New Roman" w:hAnsi="Times New Roman" w:cs="Times New Roman"/>
          <w:b w:val="0"/>
          <w:sz w:val="24"/>
          <w:szCs w:val="24"/>
        </w:rPr>
      </w:pPr>
    </w:p>
    <w:p w14:paraId="6241E55C" w14:textId="77777777" w:rsidR="001E25FB" w:rsidRDefault="001E25FB" w:rsidP="003F51C9">
      <w:pPr>
        <w:ind w:left="1440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 xml:space="preserve">5.1.4 </w:t>
      </w:r>
      <w:proofErr w:type="spellStart"/>
      <w:r>
        <w:rPr>
          <w:rFonts w:ascii="Times New Roman" w:hAnsi="Times New Roman" w:cs="Times New Roman"/>
          <w:b w:val="0"/>
          <w:sz w:val="24"/>
          <w:szCs w:val="24"/>
        </w:rPr>
        <w:t>TramelBlaze</w:t>
      </w:r>
      <w:proofErr w:type="spellEnd"/>
      <w:r>
        <w:rPr>
          <w:rFonts w:ascii="Times New Roman" w:hAnsi="Times New Roman" w:cs="Times New Roman"/>
          <w:b w:val="0"/>
          <w:sz w:val="24"/>
          <w:szCs w:val="24"/>
        </w:rPr>
        <w:t xml:space="preserve"> I/O Descriptions </w:t>
      </w:r>
    </w:p>
    <w:p w14:paraId="1508D324" w14:textId="77777777" w:rsidR="00133061" w:rsidRDefault="00133061" w:rsidP="003F51C9">
      <w:pPr>
        <w:ind w:left="1440"/>
        <w:rPr>
          <w:rFonts w:ascii="Times New Roman" w:hAnsi="Times New Roman" w:cs="Times New Roman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3664D0C8" wp14:editId="54AA487F">
            <wp:extent cx="5681207" cy="704433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145" cy="70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1F4" w14:textId="77777777" w:rsidR="00726C25" w:rsidRDefault="00726C25" w:rsidP="003F51C9">
      <w:pPr>
        <w:ind w:left="1440"/>
        <w:rPr>
          <w:rFonts w:ascii="Times New Roman" w:hAnsi="Times New Roman" w:cs="Times New Roman"/>
          <w:b w:val="0"/>
          <w:sz w:val="24"/>
          <w:szCs w:val="24"/>
        </w:rPr>
      </w:pPr>
    </w:p>
    <w:p w14:paraId="2A010F90" w14:textId="77777777" w:rsidR="00453881" w:rsidRDefault="00453881" w:rsidP="003F51C9">
      <w:pPr>
        <w:ind w:left="1440"/>
        <w:rPr>
          <w:noProof/>
        </w:rPr>
      </w:pPr>
    </w:p>
    <w:p w14:paraId="1555781F" w14:textId="77777777" w:rsidR="00726C25" w:rsidRDefault="00726C25" w:rsidP="003F51C9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23AC00B0" wp14:editId="18A31D88">
            <wp:extent cx="5820355" cy="11522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7196" cy="115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05DF" w14:textId="77777777" w:rsidR="00795916" w:rsidRDefault="00795916" w:rsidP="00795916">
      <w:pPr>
        <w:rPr>
          <w:noProof/>
        </w:rPr>
      </w:pPr>
    </w:p>
    <w:p w14:paraId="6863EFDC" w14:textId="77777777" w:rsidR="00795916" w:rsidRDefault="00795916" w:rsidP="00795916">
      <w:pPr>
        <w:tabs>
          <w:tab w:val="left" w:pos="17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6. Internal Developed Blocks </w:t>
      </w:r>
    </w:p>
    <w:p w14:paraId="5CF5BF6F" w14:textId="77777777" w:rsidR="00795916" w:rsidRDefault="00795916" w:rsidP="00153E31">
      <w:pPr>
        <w:tabs>
          <w:tab w:val="left" w:pos="1753"/>
        </w:tabs>
        <w:ind w:firstLine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6.1 AISO</w:t>
      </w:r>
    </w:p>
    <w:p w14:paraId="5ABDF078" w14:textId="77777777" w:rsidR="00795916" w:rsidRDefault="00795916" w:rsidP="00153E31">
      <w:pPr>
        <w:tabs>
          <w:tab w:val="left" w:pos="450"/>
          <w:tab w:val="left" w:pos="1753"/>
        </w:tabs>
        <w:ind w:left="360" w:firstLine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6.1.1 AISO Description </w:t>
      </w:r>
    </w:p>
    <w:p w14:paraId="43BF220E" w14:textId="77777777" w:rsidR="00795916" w:rsidRPr="00153E31" w:rsidRDefault="00795916" w:rsidP="00153E31">
      <w:pPr>
        <w:tabs>
          <w:tab w:val="left" w:pos="1753"/>
        </w:tabs>
        <w:ind w:left="1170" w:hanging="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AISO – Asynchronous In, Synchronous Out. For avoiding metastability in</w:t>
      </w:r>
    </w:p>
    <w:p w14:paraId="168A5399" w14:textId="77777777" w:rsidR="00795916" w:rsidRPr="00153E31" w:rsidRDefault="00795916" w:rsidP="00153E31">
      <w:pPr>
        <w:tabs>
          <w:tab w:val="left" w:pos="1753"/>
        </w:tabs>
        <w:ind w:left="1170" w:hanging="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our design, the reset signal must be synchronized when released. The</w:t>
      </w:r>
    </w:p>
    <w:p w14:paraId="53B5C642" w14:textId="77777777" w:rsidR="00795916" w:rsidRPr="00153E31" w:rsidRDefault="00795916" w:rsidP="00153E31">
      <w:pPr>
        <w:tabs>
          <w:tab w:val="left" w:pos="1753"/>
        </w:tabs>
        <w:ind w:left="1170" w:hanging="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metastability is when the output of a flop oscillates and end up in an</w:t>
      </w:r>
    </w:p>
    <w:p w14:paraId="7F83BC39" w14:textId="77777777" w:rsidR="00795916" w:rsidRPr="00153E31" w:rsidRDefault="00795916" w:rsidP="00153E31">
      <w:pPr>
        <w:tabs>
          <w:tab w:val="left" w:pos="1753"/>
        </w:tabs>
        <w:ind w:left="1170" w:hanging="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unpredictable state. The AISO takes in original reset and send them</w:t>
      </w:r>
    </w:p>
    <w:p w14:paraId="7BD8C646" w14:textId="77777777" w:rsidR="00795916" w:rsidRPr="00153E31" w:rsidRDefault="00795916" w:rsidP="00153E31">
      <w:pPr>
        <w:tabs>
          <w:tab w:val="left" w:pos="1753"/>
        </w:tabs>
        <w:ind w:left="1170" w:hanging="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through a set of flops, the output of the second flop will be inverted and</w:t>
      </w:r>
    </w:p>
    <w:p w14:paraId="463B571A" w14:textId="77777777" w:rsidR="00795916" w:rsidRPr="00153E31" w:rsidRDefault="00795916" w:rsidP="00153E31">
      <w:pPr>
        <w:tabs>
          <w:tab w:val="left" w:pos="1753"/>
        </w:tabs>
        <w:ind w:left="1170" w:hanging="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that will be the synchronous reset. This signal will be sent out to lower</w:t>
      </w:r>
    </w:p>
    <w:p w14:paraId="6D895B08" w14:textId="77777777" w:rsidR="00795916" w:rsidRDefault="00795916" w:rsidP="00153E31">
      <w:pPr>
        <w:tabs>
          <w:tab w:val="left" w:pos="1753"/>
        </w:tabs>
        <w:ind w:left="1170" w:hanging="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flops for future uses.</w:t>
      </w:r>
    </w:p>
    <w:p w14:paraId="497632E6" w14:textId="77777777" w:rsidR="00C360B1" w:rsidRPr="00153E31" w:rsidRDefault="00C360B1" w:rsidP="00153E31">
      <w:pPr>
        <w:tabs>
          <w:tab w:val="left" w:pos="1753"/>
        </w:tabs>
        <w:ind w:left="1170" w:hanging="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568B7819" w14:textId="77777777" w:rsidR="00795916" w:rsidRDefault="00795916" w:rsidP="00153E31">
      <w:pPr>
        <w:tabs>
          <w:tab w:val="left" w:pos="1753"/>
        </w:tabs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6.1.2 AISO Block Diagram </w:t>
      </w:r>
    </w:p>
    <w:p w14:paraId="3F8B290E" w14:textId="77777777" w:rsidR="00153E31" w:rsidRDefault="00153E31" w:rsidP="00153E31">
      <w:pPr>
        <w:tabs>
          <w:tab w:val="left" w:pos="1753"/>
        </w:tabs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4B0A9B8" wp14:editId="486BE457">
            <wp:simplePos x="0" y="0"/>
            <wp:positionH relativeFrom="margin">
              <wp:posOffset>461010</wp:posOffset>
            </wp:positionH>
            <wp:positionV relativeFrom="paragraph">
              <wp:posOffset>8890</wp:posOffset>
            </wp:positionV>
            <wp:extent cx="5160010" cy="1638300"/>
            <wp:effectExtent l="0" t="0" r="254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2CCFC" w14:textId="77777777" w:rsidR="00153E31" w:rsidRDefault="00153E31" w:rsidP="00153E31">
      <w:pPr>
        <w:tabs>
          <w:tab w:val="left" w:pos="1753"/>
        </w:tabs>
        <w:ind w:firstLine="720"/>
        <w:rPr>
          <w:noProof/>
        </w:rPr>
      </w:pPr>
    </w:p>
    <w:p w14:paraId="5E6EC3A6" w14:textId="77777777" w:rsidR="00153E31" w:rsidRDefault="00153E31" w:rsidP="00153E31">
      <w:pPr>
        <w:rPr>
          <w:noProof/>
        </w:rPr>
      </w:pPr>
    </w:p>
    <w:p w14:paraId="5A54AAEB" w14:textId="77777777" w:rsidR="00153E31" w:rsidRDefault="00153E31" w:rsidP="00153E31">
      <w:pPr>
        <w:tabs>
          <w:tab w:val="left" w:pos="107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E23B80B" wp14:editId="6B58610D">
            <wp:simplePos x="0" y="0"/>
            <wp:positionH relativeFrom="margin">
              <wp:align>right</wp:align>
            </wp:positionH>
            <wp:positionV relativeFrom="paragraph">
              <wp:posOffset>882153</wp:posOffset>
            </wp:positionV>
            <wp:extent cx="6309360" cy="1559560"/>
            <wp:effectExtent l="0" t="0" r="0" b="254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D2DDD9F" w14:textId="77777777" w:rsidR="00153E31" w:rsidRPr="00153E31" w:rsidRDefault="00153E31" w:rsidP="00153E31">
      <w:pPr>
        <w:rPr>
          <w:rFonts w:ascii="Times New Roman" w:hAnsi="Times New Roman" w:cs="Times New Roman"/>
          <w:sz w:val="24"/>
          <w:szCs w:val="24"/>
        </w:rPr>
      </w:pPr>
    </w:p>
    <w:p w14:paraId="639C1E50" w14:textId="77777777" w:rsidR="00153E31" w:rsidRPr="00153E31" w:rsidRDefault="00153E31" w:rsidP="00153E31">
      <w:pPr>
        <w:rPr>
          <w:rFonts w:ascii="Times New Roman" w:hAnsi="Times New Roman" w:cs="Times New Roman"/>
          <w:sz w:val="24"/>
          <w:szCs w:val="24"/>
        </w:rPr>
      </w:pPr>
    </w:p>
    <w:p w14:paraId="7743BF25" w14:textId="77777777" w:rsidR="00153E31" w:rsidRPr="00153E31" w:rsidRDefault="00153E31" w:rsidP="00153E31">
      <w:pPr>
        <w:rPr>
          <w:rFonts w:ascii="Times New Roman" w:hAnsi="Times New Roman" w:cs="Times New Roman"/>
          <w:sz w:val="24"/>
          <w:szCs w:val="24"/>
        </w:rPr>
      </w:pPr>
    </w:p>
    <w:p w14:paraId="7D08F7B5" w14:textId="77777777" w:rsidR="00153E31" w:rsidRPr="00153E31" w:rsidRDefault="00153E31" w:rsidP="00153E31">
      <w:pPr>
        <w:tabs>
          <w:tab w:val="left" w:pos="1052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153E31">
        <w:rPr>
          <w:rFonts w:ascii="Times New Roman" w:hAnsi="Times New Roman" w:cs="Times New Roman"/>
          <w:sz w:val="24"/>
          <w:szCs w:val="24"/>
        </w:rPr>
        <w:t>6.2 Baud Decoder</w:t>
      </w:r>
    </w:p>
    <w:p w14:paraId="5C13D1F7" w14:textId="77777777" w:rsidR="00153E31" w:rsidRPr="00153E31" w:rsidRDefault="00153E31" w:rsidP="00153E31">
      <w:pPr>
        <w:tabs>
          <w:tab w:val="left" w:pos="1052"/>
        </w:tabs>
        <w:ind w:firstLine="1170"/>
        <w:rPr>
          <w:rFonts w:ascii="Times New Roman" w:hAnsi="Times New Roman" w:cs="Times New Roman"/>
          <w:sz w:val="24"/>
          <w:szCs w:val="24"/>
        </w:rPr>
      </w:pPr>
      <w:r w:rsidRPr="00153E31">
        <w:rPr>
          <w:rFonts w:ascii="Times New Roman" w:hAnsi="Times New Roman" w:cs="Times New Roman"/>
          <w:sz w:val="24"/>
          <w:szCs w:val="24"/>
        </w:rPr>
        <w:t>6.2.1 Baud Decoder Description</w:t>
      </w:r>
    </w:p>
    <w:p w14:paraId="7F6ACA44" w14:textId="77777777" w:rsidR="00153E31" w:rsidRPr="00153E31" w:rsidRDefault="00153E31" w:rsidP="00153E31">
      <w:pPr>
        <w:tabs>
          <w:tab w:val="left" w:pos="1052"/>
        </w:tabs>
        <w:ind w:firstLine="180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Address Decoder is a 16-bit register flop that will write the output a write</w:t>
      </w:r>
    </w:p>
    <w:p w14:paraId="3EDE953B" w14:textId="77777777" w:rsidR="00153E31" w:rsidRPr="00153E31" w:rsidRDefault="00153E31" w:rsidP="00153E31">
      <w:pPr>
        <w:tabs>
          <w:tab w:val="left" w:pos="1052"/>
        </w:tabs>
        <w:ind w:firstLine="180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when PORT_ID set the Write Strobe value. As well as, outputting the 16-</w:t>
      </w:r>
    </w:p>
    <w:p w14:paraId="7C0FBC17" w14:textId="77777777" w:rsidR="00153E31" w:rsidRPr="00153E31" w:rsidRDefault="00153E31" w:rsidP="00153E31">
      <w:pPr>
        <w:tabs>
          <w:tab w:val="left" w:pos="1052"/>
        </w:tabs>
        <w:ind w:firstLine="180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bit read signal when PORT_ID set the Read Strobe value.</w:t>
      </w:r>
    </w:p>
    <w:p w14:paraId="02AFBF63" w14:textId="77777777" w:rsidR="00153E31" w:rsidRPr="00153E31" w:rsidRDefault="00153E31" w:rsidP="00153E31">
      <w:pPr>
        <w:rPr>
          <w:rFonts w:ascii="Times New Roman" w:hAnsi="Times New Roman" w:cs="Times New Roman"/>
          <w:sz w:val="24"/>
          <w:szCs w:val="24"/>
        </w:rPr>
      </w:pPr>
    </w:p>
    <w:p w14:paraId="2B4DE45A" w14:textId="77777777" w:rsidR="00153E31" w:rsidRPr="00153E31" w:rsidRDefault="00153E31" w:rsidP="00153E31">
      <w:pPr>
        <w:rPr>
          <w:rFonts w:ascii="Times New Roman" w:hAnsi="Times New Roman" w:cs="Times New Roman"/>
          <w:sz w:val="24"/>
          <w:szCs w:val="24"/>
        </w:rPr>
      </w:pPr>
    </w:p>
    <w:p w14:paraId="663E0AB1" w14:textId="77777777" w:rsidR="00153E31" w:rsidRDefault="00153E31" w:rsidP="00153E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900EA8" wp14:editId="098F2245">
            <wp:extent cx="6309360" cy="38658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0968" w14:textId="77777777" w:rsidR="00153E31" w:rsidRPr="00153E31" w:rsidRDefault="00153E31" w:rsidP="00153E31">
      <w:pPr>
        <w:rPr>
          <w:rFonts w:ascii="Times New Roman" w:hAnsi="Times New Roman" w:cs="Times New Roman"/>
          <w:sz w:val="24"/>
          <w:szCs w:val="24"/>
        </w:rPr>
      </w:pPr>
      <w:r w:rsidRPr="00153E31">
        <w:rPr>
          <w:rFonts w:ascii="Times New Roman" w:hAnsi="Times New Roman" w:cs="Times New Roman"/>
          <w:sz w:val="24"/>
          <w:szCs w:val="24"/>
        </w:rPr>
        <w:t>6.3 PED Positive Edge Detector</w:t>
      </w:r>
    </w:p>
    <w:p w14:paraId="5BCEC434" w14:textId="77777777" w:rsidR="00C360B1" w:rsidRPr="00153E31" w:rsidRDefault="00153E31" w:rsidP="00153E31">
      <w:pPr>
        <w:ind w:left="360"/>
        <w:rPr>
          <w:rFonts w:ascii="Times New Roman" w:hAnsi="Times New Roman" w:cs="Times New Roman"/>
          <w:sz w:val="24"/>
          <w:szCs w:val="24"/>
        </w:rPr>
      </w:pPr>
      <w:r w:rsidRPr="00153E31">
        <w:rPr>
          <w:rFonts w:ascii="Times New Roman" w:hAnsi="Times New Roman" w:cs="Times New Roman"/>
          <w:sz w:val="24"/>
          <w:szCs w:val="24"/>
        </w:rPr>
        <w:t>6.3.1 PED Positive Edge Detector Description</w:t>
      </w:r>
    </w:p>
    <w:p w14:paraId="2649EE9C" w14:textId="77777777" w:rsidR="00153E31" w:rsidRPr="00153E31" w:rsidRDefault="00153E3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Positive Edge Detect: Detect the edge of a given signal, when the signal</w:t>
      </w:r>
    </w:p>
    <w:p w14:paraId="7D53A9D7" w14:textId="77777777" w:rsidR="00153E31" w:rsidRPr="00153E31" w:rsidRDefault="00153E3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goes high, so it will output a one, for this project: it only detects from low</w:t>
      </w:r>
    </w:p>
    <w:p w14:paraId="0DA78EC6" w14:textId="77777777" w:rsidR="00153E31" w:rsidRPr="00153E31" w:rsidRDefault="00153E3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to high. This flop generates one clock cycle tick when the input signals</w:t>
      </w:r>
    </w:p>
    <w:p w14:paraId="701D0A88" w14:textId="77777777" w:rsidR="00C360B1" w:rsidRDefault="00153E3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153E3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change from low to high</w:t>
      </w:r>
      <w:r w:rsidR="00C360B1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. </w:t>
      </w:r>
    </w:p>
    <w:p w14:paraId="252A03FC" w14:textId="77777777" w:rsidR="00C360B1" w:rsidRDefault="00C360B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05BEC38F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0260F9ED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5D60BCAE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63335945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43F498CA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1996465E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3516347A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2FE80C3B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7429FA17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096C2936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1575C2FA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61C5B9CC" w14:textId="77777777" w:rsidR="0045388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35F35F2B" w14:textId="77777777" w:rsidR="00453881" w:rsidRPr="00153E31" w:rsidRDefault="00453881" w:rsidP="00153E31">
      <w:pPr>
        <w:ind w:firstLine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57E7A8B2" w14:textId="77777777" w:rsidR="00153E31" w:rsidRPr="00153E31" w:rsidRDefault="00153E31" w:rsidP="00153E3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53E31">
        <w:rPr>
          <w:rFonts w:ascii="Times New Roman" w:hAnsi="Times New Roman" w:cs="Times New Roman"/>
          <w:sz w:val="24"/>
          <w:szCs w:val="24"/>
        </w:rPr>
        <w:lastRenderedPageBreak/>
        <w:t>6.3.2 PED Positive Edge Detector Block Diagram</w:t>
      </w:r>
    </w:p>
    <w:p w14:paraId="6D3F9FCF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3225F5F" wp14:editId="68B1A317">
            <wp:simplePos x="0" y="0"/>
            <wp:positionH relativeFrom="margin">
              <wp:posOffset>953770</wp:posOffset>
            </wp:positionH>
            <wp:positionV relativeFrom="paragraph">
              <wp:posOffset>154305</wp:posOffset>
            </wp:positionV>
            <wp:extent cx="4611370" cy="2301240"/>
            <wp:effectExtent l="0" t="0" r="0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2BEA9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61B939FA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19F20AD5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75964D24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221A4E06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662FFE0A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5A31B8DF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408E2ACA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290C50D0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588515B3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049E6194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4B120D4F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0E955F6D" w14:textId="77777777" w:rsid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</w:p>
    <w:p w14:paraId="137A9644" w14:textId="77777777" w:rsidR="00264545" w:rsidRPr="00264545" w:rsidRDefault="00264545" w:rsidP="00264545">
      <w:pPr>
        <w:tabs>
          <w:tab w:val="left" w:pos="13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1CA928F" wp14:editId="53652C53">
            <wp:simplePos x="0" y="0"/>
            <wp:positionH relativeFrom="margin">
              <wp:align>right</wp:align>
            </wp:positionH>
            <wp:positionV relativeFrom="paragraph">
              <wp:posOffset>61291</wp:posOffset>
            </wp:positionV>
            <wp:extent cx="6309360" cy="737235"/>
            <wp:effectExtent l="0" t="0" r="0" b="571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4545">
        <w:rPr>
          <w:rFonts w:ascii="Times New Roman" w:hAnsi="Times New Roman" w:cs="Times New Roman"/>
          <w:sz w:val="24"/>
          <w:szCs w:val="24"/>
        </w:rPr>
        <w:t>6.4 RS FLOP</w:t>
      </w:r>
    </w:p>
    <w:p w14:paraId="60E374FC" w14:textId="77777777" w:rsidR="00264545" w:rsidRPr="00264545" w:rsidRDefault="00264545" w:rsidP="00264545">
      <w:pPr>
        <w:ind w:left="360"/>
        <w:rPr>
          <w:rFonts w:ascii="Times New Roman" w:hAnsi="Times New Roman" w:cs="Times New Roman"/>
          <w:sz w:val="24"/>
          <w:szCs w:val="24"/>
        </w:rPr>
      </w:pPr>
      <w:r w:rsidRPr="00264545">
        <w:rPr>
          <w:rFonts w:ascii="Times New Roman" w:hAnsi="Times New Roman" w:cs="Times New Roman"/>
          <w:sz w:val="24"/>
          <w:szCs w:val="24"/>
        </w:rPr>
        <w:t>6.4.1 RS FLOP Description</w:t>
      </w:r>
    </w:p>
    <w:p w14:paraId="110BCFED" w14:textId="77777777" w:rsidR="00264545" w:rsidRPr="00264545" w:rsidRDefault="00264545" w:rsidP="00264545">
      <w:pPr>
        <w:ind w:left="990" w:hanging="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64545">
        <w:rPr>
          <w:rFonts w:ascii="Times New Roman" w:hAnsi="Times New Roman" w:cs="Times New Roman"/>
          <w:b w:val="0"/>
          <w:color w:val="auto"/>
          <w:sz w:val="24"/>
          <w:szCs w:val="24"/>
        </w:rPr>
        <w:t>RS FLOP: Reset and Set Flop, it contains 2 reset and 1 set. One reset</w:t>
      </w:r>
    </w:p>
    <w:p w14:paraId="0D346B8D" w14:textId="77777777" w:rsidR="00264545" w:rsidRPr="00264545" w:rsidRDefault="00264545" w:rsidP="00264545">
      <w:pPr>
        <w:ind w:left="990" w:hanging="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64545">
        <w:rPr>
          <w:rFonts w:ascii="Times New Roman" w:hAnsi="Times New Roman" w:cs="Times New Roman"/>
          <w:b w:val="0"/>
          <w:color w:val="auto"/>
          <w:sz w:val="24"/>
          <w:szCs w:val="24"/>
        </w:rPr>
        <w:t>comes from AISO and the other reset comes from the Interrupt</w:t>
      </w:r>
    </w:p>
    <w:p w14:paraId="2F0EB965" w14:textId="77777777" w:rsidR="00264545" w:rsidRPr="00264545" w:rsidRDefault="00264545" w:rsidP="00264545">
      <w:pPr>
        <w:ind w:left="990" w:hanging="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64545">
        <w:rPr>
          <w:rFonts w:ascii="Times New Roman" w:hAnsi="Times New Roman" w:cs="Times New Roman"/>
          <w:b w:val="0"/>
          <w:color w:val="auto"/>
          <w:sz w:val="24"/>
          <w:szCs w:val="24"/>
        </w:rPr>
        <w:t>Acknowledge, the reason is to restart the SET signal that is being sent to</w:t>
      </w:r>
    </w:p>
    <w:p w14:paraId="62EB21DE" w14:textId="77777777" w:rsidR="00264545" w:rsidRDefault="00264545" w:rsidP="00264545">
      <w:pPr>
        <w:ind w:left="990" w:hanging="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64545">
        <w:rPr>
          <w:rFonts w:ascii="Times New Roman" w:hAnsi="Times New Roman" w:cs="Times New Roman"/>
          <w:b w:val="0"/>
          <w:color w:val="auto"/>
          <w:sz w:val="24"/>
          <w:szCs w:val="24"/>
        </w:rPr>
        <w:t>Interrupt Port of Tramelblaze.</w:t>
      </w:r>
    </w:p>
    <w:p w14:paraId="717F3B1B" w14:textId="77777777" w:rsidR="00C360B1" w:rsidRDefault="00C360B1" w:rsidP="00264545">
      <w:pPr>
        <w:ind w:left="990" w:hanging="9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390B6582" w14:textId="77777777" w:rsidR="00264545" w:rsidRDefault="00264545" w:rsidP="00264545">
      <w:pPr>
        <w:ind w:left="450" w:hanging="90"/>
        <w:rPr>
          <w:rFonts w:ascii="Times New Roman" w:hAnsi="Times New Roman" w:cs="Times New Roman"/>
          <w:sz w:val="24"/>
          <w:szCs w:val="24"/>
        </w:rPr>
      </w:pPr>
      <w:r w:rsidRPr="00264545">
        <w:rPr>
          <w:rFonts w:ascii="Times New Roman" w:hAnsi="Times New Roman" w:cs="Times New Roman"/>
          <w:sz w:val="24"/>
          <w:szCs w:val="24"/>
        </w:rPr>
        <w:t>6.4.2 RS FLOP Block Diagram</w:t>
      </w:r>
    </w:p>
    <w:p w14:paraId="0541F8E2" w14:textId="77777777" w:rsidR="00C360B1" w:rsidRDefault="00C360B1" w:rsidP="00264545">
      <w:pPr>
        <w:ind w:left="450" w:hanging="90"/>
        <w:rPr>
          <w:rFonts w:ascii="Times New Roman" w:hAnsi="Times New Roman" w:cs="Times New Roman"/>
          <w:sz w:val="24"/>
          <w:szCs w:val="24"/>
        </w:rPr>
      </w:pPr>
    </w:p>
    <w:p w14:paraId="4EF5A29C" w14:textId="77777777" w:rsidR="00264545" w:rsidRDefault="00264545" w:rsidP="00264545">
      <w:pPr>
        <w:ind w:left="450" w:hanging="90"/>
        <w:rPr>
          <w:noProof/>
        </w:rPr>
      </w:pPr>
      <w:r>
        <w:rPr>
          <w:noProof/>
        </w:rPr>
        <w:drawing>
          <wp:inline distT="0" distB="0" distL="0" distR="0" wp14:anchorId="6B6244B8" wp14:editId="33F32C26">
            <wp:extent cx="6240780" cy="1979295"/>
            <wp:effectExtent l="0" t="0" r="762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1077" w14:textId="77777777" w:rsidR="00264545" w:rsidRDefault="00264545" w:rsidP="0026454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6.4.3 RS FLOP I/O</w:t>
      </w:r>
    </w:p>
    <w:p w14:paraId="0CC07E40" w14:textId="77777777" w:rsidR="00264545" w:rsidRDefault="00264545" w:rsidP="00264545">
      <w:pPr>
        <w:tabs>
          <w:tab w:val="left" w:pos="107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F17776" wp14:editId="5480B28C">
            <wp:extent cx="6240780" cy="1555750"/>
            <wp:effectExtent l="0" t="0" r="762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08A2" w14:textId="77777777" w:rsidR="00264545" w:rsidRPr="00264545" w:rsidRDefault="00264545" w:rsidP="00264545">
      <w:pPr>
        <w:tabs>
          <w:tab w:val="left" w:pos="1077"/>
        </w:tabs>
        <w:rPr>
          <w:rFonts w:ascii="Times New Roman" w:hAnsi="Times New Roman" w:cs="Times New Roman"/>
          <w:sz w:val="24"/>
          <w:szCs w:val="24"/>
        </w:rPr>
      </w:pPr>
      <w:r w:rsidRPr="00264545">
        <w:rPr>
          <w:rFonts w:ascii="Times New Roman" w:hAnsi="Times New Roman" w:cs="Times New Roman"/>
          <w:sz w:val="24"/>
          <w:szCs w:val="24"/>
        </w:rPr>
        <w:t>6.5 TX Transmit Engine</w:t>
      </w:r>
    </w:p>
    <w:p w14:paraId="62300F35" w14:textId="77777777" w:rsidR="00264545" w:rsidRDefault="00264545" w:rsidP="00264545">
      <w:pPr>
        <w:tabs>
          <w:tab w:val="left" w:pos="1077"/>
        </w:tabs>
        <w:ind w:left="450"/>
        <w:rPr>
          <w:rFonts w:ascii="Times New Roman" w:hAnsi="Times New Roman" w:cs="Times New Roman"/>
          <w:sz w:val="24"/>
          <w:szCs w:val="24"/>
        </w:rPr>
      </w:pPr>
      <w:r w:rsidRPr="00264545">
        <w:rPr>
          <w:rFonts w:ascii="Times New Roman" w:hAnsi="Times New Roman" w:cs="Times New Roman"/>
          <w:sz w:val="24"/>
          <w:szCs w:val="24"/>
        </w:rPr>
        <w:t>6.5.1 TX Transmit Engine Description</w:t>
      </w:r>
    </w:p>
    <w:p w14:paraId="68C454B8" w14:textId="77777777" w:rsidR="00C360B1" w:rsidRPr="00264545" w:rsidRDefault="00C360B1" w:rsidP="00264545">
      <w:pPr>
        <w:tabs>
          <w:tab w:val="left" w:pos="1077"/>
        </w:tabs>
        <w:ind w:left="450"/>
        <w:rPr>
          <w:rFonts w:ascii="Times New Roman" w:hAnsi="Times New Roman" w:cs="Times New Roman"/>
          <w:sz w:val="24"/>
          <w:szCs w:val="24"/>
        </w:rPr>
      </w:pPr>
    </w:p>
    <w:p w14:paraId="4EF30955" w14:textId="77777777" w:rsidR="00264545" w:rsidRPr="00264545" w:rsidRDefault="00264545" w:rsidP="00264545">
      <w:pPr>
        <w:tabs>
          <w:tab w:val="left" w:pos="1077"/>
        </w:tabs>
        <w:ind w:firstLine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64545">
        <w:rPr>
          <w:rFonts w:ascii="Times New Roman" w:hAnsi="Times New Roman" w:cs="Times New Roman"/>
          <w:b w:val="0"/>
          <w:color w:val="auto"/>
          <w:sz w:val="24"/>
          <w:szCs w:val="24"/>
        </w:rPr>
        <w:t>The Transmit Engine transmits data with the help of Tramelblaze. We</w:t>
      </w:r>
    </w:p>
    <w:p w14:paraId="5CB9F0B2" w14:textId="77777777" w:rsidR="00264545" w:rsidRPr="00264545" w:rsidRDefault="00264545" w:rsidP="00264545">
      <w:pPr>
        <w:tabs>
          <w:tab w:val="left" w:pos="1077"/>
        </w:tabs>
        <w:ind w:firstLine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64545">
        <w:rPr>
          <w:rFonts w:ascii="Times New Roman" w:hAnsi="Times New Roman" w:cs="Times New Roman"/>
          <w:b w:val="0"/>
          <w:color w:val="auto"/>
          <w:sz w:val="24"/>
          <w:szCs w:val="24"/>
        </w:rPr>
        <w:t>check parity to confirm that the data is being sent properly or not. To fully</w:t>
      </w:r>
    </w:p>
    <w:p w14:paraId="6453CF4D" w14:textId="77777777" w:rsidR="00264545" w:rsidRPr="00264545" w:rsidRDefault="00264545" w:rsidP="00264545">
      <w:pPr>
        <w:tabs>
          <w:tab w:val="left" w:pos="1077"/>
        </w:tabs>
        <w:ind w:firstLine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64545">
        <w:rPr>
          <w:rFonts w:ascii="Times New Roman" w:hAnsi="Times New Roman" w:cs="Times New Roman"/>
          <w:b w:val="0"/>
          <w:color w:val="auto"/>
          <w:sz w:val="24"/>
          <w:szCs w:val="24"/>
        </w:rPr>
        <w:t>confirm that, we also receive data checked through HyperTerminal or Real</w:t>
      </w:r>
    </w:p>
    <w:p w14:paraId="7E44B9BA" w14:textId="77777777" w:rsidR="00264545" w:rsidRPr="00264545" w:rsidRDefault="00264545" w:rsidP="00264545">
      <w:pPr>
        <w:tabs>
          <w:tab w:val="left" w:pos="1077"/>
        </w:tabs>
        <w:ind w:firstLine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64545">
        <w:rPr>
          <w:rFonts w:ascii="Times New Roman" w:hAnsi="Times New Roman" w:cs="Times New Roman"/>
          <w:b w:val="0"/>
          <w:color w:val="auto"/>
          <w:sz w:val="24"/>
          <w:szCs w:val="24"/>
        </w:rPr>
        <w:t>Term at different configuration of our baud rate to ensure that the correct</w:t>
      </w:r>
    </w:p>
    <w:p w14:paraId="2D95FEF8" w14:textId="77777777" w:rsidR="00264545" w:rsidRDefault="00264545" w:rsidP="00264545">
      <w:pPr>
        <w:tabs>
          <w:tab w:val="left" w:pos="1077"/>
        </w:tabs>
        <w:ind w:firstLine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64545">
        <w:rPr>
          <w:rFonts w:ascii="Times New Roman" w:hAnsi="Times New Roman" w:cs="Times New Roman"/>
          <w:b w:val="0"/>
          <w:color w:val="auto"/>
          <w:sz w:val="24"/>
          <w:szCs w:val="24"/>
        </w:rPr>
        <w:t>data is being transmitted and there is no data loss.</w:t>
      </w:r>
    </w:p>
    <w:p w14:paraId="6E63473C" w14:textId="77777777" w:rsidR="00264545" w:rsidRDefault="00264545" w:rsidP="00264545">
      <w:pPr>
        <w:tabs>
          <w:tab w:val="left" w:pos="1077"/>
        </w:tabs>
        <w:ind w:firstLine="99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1B0AC26" w14:textId="77777777" w:rsidR="00264545" w:rsidRDefault="00264545" w:rsidP="00264545">
      <w:pPr>
        <w:tabs>
          <w:tab w:val="left" w:pos="1077"/>
        </w:tabs>
        <w:ind w:firstLine="99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21C9289D" w14:textId="77777777" w:rsidR="00264545" w:rsidRDefault="00264545" w:rsidP="00264545">
      <w:pPr>
        <w:tabs>
          <w:tab w:val="left" w:pos="1077"/>
        </w:tabs>
        <w:ind w:firstLine="99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3D27DDC9" w14:textId="77777777" w:rsidR="00264545" w:rsidRDefault="00417846" w:rsidP="00264545">
      <w:pPr>
        <w:tabs>
          <w:tab w:val="left" w:pos="1077"/>
        </w:tabs>
        <w:ind w:firstLine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84E860A" wp14:editId="27791E07">
            <wp:simplePos x="0" y="0"/>
            <wp:positionH relativeFrom="page">
              <wp:posOffset>1438634</wp:posOffset>
            </wp:positionH>
            <wp:positionV relativeFrom="paragraph">
              <wp:posOffset>10132</wp:posOffset>
            </wp:positionV>
            <wp:extent cx="4683125" cy="4713605"/>
            <wp:effectExtent l="0" t="0" r="317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43E30" w14:textId="77777777" w:rsidR="0016475A" w:rsidRPr="00417846" w:rsidRDefault="0016475A" w:rsidP="0016475A">
      <w:pPr>
        <w:tabs>
          <w:tab w:val="left" w:pos="1077"/>
        </w:tabs>
        <w:ind w:firstLine="990"/>
        <w:rPr>
          <w:rFonts w:ascii="Times New Roman" w:hAnsi="Times New Roman" w:cs="Times New Roman"/>
          <w:sz w:val="24"/>
          <w:szCs w:val="24"/>
        </w:rPr>
      </w:pPr>
      <w:r w:rsidRPr="00417846">
        <w:rPr>
          <w:rFonts w:ascii="Times New Roman" w:hAnsi="Times New Roman" w:cs="Times New Roman"/>
          <w:sz w:val="24"/>
          <w:szCs w:val="24"/>
        </w:rPr>
        <w:t>6.5.4 TX Transmit Engine Internal composition</w:t>
      </w:r>
    </w:p>
    <w:p w14:paraId="2F828CEF" w14:textId="77777777" w:rsidR="0016475A" w:rsidRDefault="0016475A" w:rsidP="00417846">
      <w:pPr>
        <w:tabs>
          <w:tab w:val="left" w:pos="1077"/>
        </w:tabs>
        <w:ind w:left="1620"/>
        <w:rPr>
          <w:rFonts w:ascii="Times New Roman" w:hAnsi="Times New Roman" w:cs="Times New Roman"/>
          <w:sz w:val="24"/>
          <w:szCs w:val="24"/>
        </w:rPr>
      </w:pPr>
      <w:r w:rsidRPr="00417846">
        <w:rPr>
          <w:rFonts w:ascii="Times New Roman" w:hAnsi="Times New Roman" w:cs="Times New Roman"/>
          <w:sz w:val="24"/>
          <w:szCs w:val="24"/>
        </w:rPr>
        <w:t>6.5.4.1 TX READY</w:t>
      </w:r>
    </w:p>
    <w:p w14:paraId="3E6569F7" w14:textId="77777777" w:rsidR="00C360B1" w:rsidRPr="00417846" w:rsidRDefault="00C360B1" w:rsidP="00417846">
      <w:pPr>
        <w:tabs>
          <w:tab w:val="left" w:pos="1077"/>
        </w:tabs>
        <w:ind w:left="1620"/>
        <w:rPr>
          <w:rFonts w:ascii="Times New Roman" w:hAnsi="Times New Roman" w:cs="Times New Roman"/>
          <w:sz w:val="24"/>
          <w:szCs w:val="24"/>
        </w:rPr>
      </w:pPr>
    </w:p>
    <w:p w14:paraId="539F0AF6" w14:textId="77777777" w:rsidR="0016475A" w:rsidRPr="0016475A" w:rsidRDefault="0016475A" w:rsidP="00417846">
      <w:pPr>
        <w:tabs>
          <w:tab w:val="left" w:pos="1077"/>
        </w:tabs>
        <w:ind w:left="-1260" w:firstLine="36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t>The RS TXRDY flop informs the processor that it is ready for data</w:t>
      </w:r>
    </w:p>
    <w:p w14:paraId="17745E3B" w14:textId="77777777" w:rsidR="0016475A" w:rsidRPr="0016475A" w:rsidRDefault="0016475A" w:rsidP="00417846">
      <w:pPr>
        <w:tabs>
          <w:tab w:val="left" w:pos="1077"/>
        </w:tabs>
        <w:ind w:left="-1260" w:firstLine="36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t>and when the processor writes the data TXRDY flop will be</w:t>
      </w:r>
    </w:p>
    <w:p w14:paraId="664FAF42" w14:textId="77777777" w:rsidR="0016475A" w:rsidRPr="0016475A" w:rsidRDefault="0016475A" w:rsidP="00417846">
      <w:pPr>
        <w:tabs>
          <w:tab w:val="left" w:pos="1077"/>
        </w:tabs>
        <w:ind w:left="-1260" w:firstLine="36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t>inactive until the data is being transferred. While the transmit</w:t>
      </w:r>
    </w:p>
    <w:p w14:paraId="1A036F2A" w14:textId="77777777" w:rsidR="0016475A" w:rsidRPr="0016475A" w:rsidRDefault="0016475A" w:rsidP="00417846">
      <w:pPr>
        <w:tabs>
          <w:tab w:val="left" w:pos="1077"/>
        </w:tabs>
        <w:ind w:left="-1260" w:firstLine="36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t>engine transmitting the data, TXRDY become inactive. On the</w:t>
      </w:r>
    </w:p>
    <w:p w14:paraId="10CC5F39" w14:textId="77777777" w:rsidR="0016475A" w:rsidRPr="0016475A" w:rsidRDefault="0016475A" w:rsidP="00417846">
      <w:pPr>
        <w:tabs>
          <w:tab w:val="left" w:pos="1077"/>
        </w:tabs>
        <w:ind w:left="-1260" w:firstLine="36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t>other hand, the receive engine must was wait until completely</w:t>
      </w:r>
    </w:p>
    <w:p w14:paraId="0B6DD3B2" w14:textId="77777777" w:rsidR="0016475A" w:rsidRPr="0016475A" w:rsidRDefault="0016475A" w:rsidP="00417846">
      <w:pPr>
        <w:tabs>
          <w:tab w:val="left" w:pos="1077"/>
        </w:tabs>
        <w:ind w:left="-1260" w:firstLine="36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t>receive the data to tell the processor that the receive engine got the</w:t>
      </w:r>
    </w:p>
    <w:p w14:paraId="0F5EF9CE" w14:textId="77777777" w:rsidR="0016475A" w:rsidRPr="0016475A" w:rsidRDefault="0016475A" w:rsidP="00417846">
      <w:pPr>
        <w:tabs>
          <w:tab w:val="left" w:pos="1077"/>
        </w:tabs>
        <w:ind w:left="-1260" w:firstLine="36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t>data.</w:t>
      </w:r>
    </w:p>
    <w:p w14:paraId="49A218C5" w14:textId="77777777" w:rsidR="0016475A" w:rsidRDefault="0016475A" w:rsidP="00417846">
      <w:pPr>
        <w:tabs>
          <w:tab w:val="left" w:pos="1077"/>
        </w:tabs>
        <w:ind w:left="1530" w:firstLine="90"/>
        <w:rPr>
          <w:rFonts w:ascii="Times New Roman" w:hAnsi="Times New Roman" w:cs="Times New Roman"/>
          <w:sz w:val="24"/>
          <w:szCs w:val="24"/>
        </w:rPr>
      </w:pPr>
      <w:r w:rsidRPr="00417846">
        <w:rPr>
          <w:rFonts w:ascii="Times New Roman" w:hAnsi="Times New Roman" w:cs="Times New Roman"/>
          <w:sz w:val="24"/>
          <w:szCs w:val="24"/>
        </w:rPr>
        <w:t>6.5.4.2 BTU COUNTER</w:t>
      </w:r>
    </w:p>
    <w:p w14:paraId="6A9D1B99" w14:textId="77777777" w:rsidR="00C360B1" w:rsidRPr="00417846" w:rsidRDefault="00C360B1" w:rsidP="00417846">
      <w:pPr>
        <w:tabs>
          <w:tab w:val="left" w:pos="1077"/>
        </w:tabs>
        <w:ind w:left="1530" w:firstLine="90"/>
        <w:rPr>
          <w:rFonts w:ascii="Times New Roman" w:hAnsi="Times New Roman" w:cs="Times New Roman"/>
          <w:sz w:val="24"/>
          <w:szCs w:val="24"/>
        </w:rPr>
      </w:pPr>
    </w:p>
    <w:p w14:paraId="2838BB36" w14:textId="77777777" w:rsidR="0016475A" w:rsidRPr="0016475A" w:rsidRDefault="0016475A" w:rsidP="00417846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t>BAUD block is a combinational block, which has the input of 4</w:t>
      </w:r>
    </w:p>
    <w:p w14:paraId="2372DF69" w14:textId="77777777" w:rsidR="0016475A" w:rsidRPr="0016475A" w:rsidRDefault="0016475A" w:rsidP="00417846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t>switches. Outputting the constant that is the number of clocks per</w:t>
      </w:r>
    </w:p>
    <w:p w14:paraId="08F17BFD" w14:textId="77777777" w:rsidR="0016475A" w:rsidRPr="0016475A" w:rsidRDefault="0016475A" w:rsidP="00417846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t>bit time. Baud rate will change the bit times which determine he</w:t>
      </w:r>
    </w:p>
    <w:p w14:paraId="332E5F45" w14:textId="77777777" w:rsidR="0016475A" w:rsidRPr="0016475A" w:rsidRDefault="0016475A" w:rsidP="00417846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t>time it takes for the bit to output. The baud rate determines the bit</w:t>
      </w:r>
    </w:p>
    <w:p w14:paraId="1509A30D" w14:textId="77777777" w:rsidR="0016475A" w:rsidRDefault="0016475A" w:rsidP="00417846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6475A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length. Taking the bit length and dividing by the period of the</w:t>
      </w:r>
    </w:p>
    <w:p w14:paraId="2DC0DA0E" w14:textId="77777777" w:rsidR="007E51C7" w:rsidRDefault="007E51C7" w:rsidP="00417846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5A7A04A1" w14:textId="77777777" w:rsidR="007E51C7" w:rsidRDefault="007E51C7" w:rsidP="00417846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16108183" w14:textId="77777777" w:rsidR="007E51C7" w:rsidRP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clock that gives us how many clocks there are in a bit time that</w:t>
      </w:r>
    </w:p>
    <w:p w14:paraId="12453D15" w14:textId="77777777" w:rsidR="007E51C7" w:rsidRP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comes out decoder as a constant either 19 bits for </w:t>
      </w:r>
      <w:proofErr w:type="spellStart"/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Nexys</w:t>
      </w:r>
      <w:proofErr w:type="spellEnd"/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 or 20</w:t>
      </w:r>
    </w:p>
    <w:p w14:paraId="054514D7" w14:textId="77777777" w:rsidR="007E51C7" w:rsidRP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bits for </w:t>
      </w:r>
      <w:proofErr w:type="spellStart"/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Nexys</w:t>
      </w:r>
      <w:proofErr w:type="spellEnd"/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four. We also need to know when the bit time</w:t>
      </w:r>
    </w:p>
    <w:p w14:paraId="463D3726" w14:textId="77777777" w:rsidR="007E51C7" w:rsidRP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elapsed. We can choose our baud rate from the defined switches.</w:t>
      </w:r>
    </w:p>
    <w:p w14:paraId="35798BBD" w14:textId="77777777" w:rsidR="007E51C7" w:rsidRP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Below it will be bit time counter, which will output BTU – specify</w:t>
      </w:r>
    </w:p>
    <w:p w14:paraId="12F2B0D2" w14:textId="77777777" w:rsidR="007E51C7" w:rsidRP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the end of the bit time</w:t>
      </w:r>
    </w:p>
    <w:p w14:paraId="037635FE" w14:textId="77777777" w:rsidR="007E51C7" w:rsidRP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DoIt</w:t>
      </w:r>
      <w:proofErr w:type="spellEnd"/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 will be send to this block, if </w:t>
      </w:r>
      <w:proofErr w:type="spellStart"/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DoIt</w:t>
      </w:r>
      <w:proofErr w:type="spellEnd"/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is logic zero, the</w:t>
      </w:r>
    </w:p>
    <w:p w14:paraId="6902129C" w14:textId="77777777" w:rsidR="007E51C7" w:rsidRP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transmit will be idle, no comparing operation is working at that</w:t>
      </w:r>
    </w:p>
    <w:p w14:paraId="0F90D380" w14:textId="77777777" w:rsidR="007E51C7" w:rsidRP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moment. Leading the BTU to be low as well, if </w:t>
      </w:r>
      <w:proofErr w:type="spellStart"/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DoIt</w:t>
      </w:r>
      <w:proofErr w:type="spellEnd"/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is logic one</w:t>
      </w:r>
    </w:p>
    <w:p w14:paraId="420E8D66" w14:textId="77777777" w:rsidR="007E51C7" w:rsidRP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and the count has reached the maximum, the output of BTU will be</w:t>
      </w:r>
    </w:p>
    <w:p w14:paraId="435348DD" w14:textId="77777777" w:rsidR="007E51C7" w:rsidRP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high and transferred into the SH of shift register. BTU will shift</w:t>
      </w:r>
    </w:p>
    <w:p w14:paraId="6D1F12B6" w14:textId="77777777" w:rsidR="007E51C7" w:rsidRDefault="007E51C7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one to the next bit.</w:t>
      </w:r>
    </w:p>
    <w:p w14:paraId="5C1DB472" w14:textId="77777777" w:rsidR="00C360B1" w:rsidRPr="007E51C7" w:rsidRDefault="00C360B1" w:rsidP="007E51C7">
      <w:pPr>
        <w:tabs>
          <w:tab w:val="left" w:pos="1077"/>
        </w:tabs>
        <w:ind w:left="-630" w:firstLine="29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AA05BA4" w14:textId="77777777" w:rsidR="007E51C7" w:rsidRPr="007E51C7" w:rsidRDefault="007E51C7" w:rsidP="007E51C7">
      <w:pPr>
        <w:tabs>
          <w:tab w:val="left" w:pos="1077"/>
        </w:tabs>
        <w:ind w:left="-630" w:firstLine="2160"/>
        <w:rPr>
          <w:rFonts w:ascii="Times New Roman" w:hAnsi="Times New Roman" w:cs="Times New Roman"/>
          <w:sz w:val="24"/>
          <w:szCs w:val="24"/>
        </w:rPr>
      </w:pPr>
      <w:r w:rsidRPr="007E51C7">
        <w:rPr>
          <w:rFonts w:ascii="Times New Roman" w:hAnsi="Times New Roman" w:cs="Times New Roman"/>
          <w:sz w:val="24"/>
          <w:szCs w:val="24"/>
        </w:rPr>
        <w:t>6.5.4.3 DONE COUNTER</w:t>
      </w:r>
    </w:p>
    <w:p w14:paraId="74E8A7CC" w14:textId="77777777" w:rsidR="007E51C7" w:rsidRP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Done Counter is used to notify when all the bits are sent. A Mux,</w:t>
      </w:r>
    </w:p>
    <w:p w14:paraId="1C7A3BD1" w14:textId="77777777" w:rsidR="007E51C7" w:rsidRP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A Register and a Counter will be used to create this block, counter</w:t>
      </w:r>
    </w:p>
    <w:p w14:paraId="18557A66" w14:textId="77777777" w:rsidR="007E51C7" w:rsidRP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will count to decimal 11, representing 11 bits that being sent.</w:t>
      </w:r>
    </w:p>
    <w:p w14:paraId="22455ABF" w14:textId="77777777" w:rsidR="007E51C7" w:rsidRP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DOIT = 1 BTU = 0: value is kept unchanged</w:t>
      </w:r>
    </w:p>
    <w:p w14:paraId="59B713FF" w14:textId="77777777" w:rsidR="007E51C7" w:rsidRP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DOIT = 1 BTU = 1: increment the counter.</w:t>
      </w:r>
    </w:p>
    <w:p w14:paraId="5F8709D5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E51C7">
        <w:rPr>
          <w:rFonts w:ascii="Times New Roman" w:hAnsi="Times New Roman" w:cs="Times New Roman"/>
          <w:b w:val="0"/>
          <w:color w:val="auto"/>
          <w:sz w:val="24"/>
          <w:szCs w:val="24"/>
        </w:rPr>
        <w:t>Default: stay unchanged</w:t>
      </w:r>
    </w:p>
    <w:p w14:paraId="5A91154E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0AEB44E1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EBE22A8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5F448CB4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63D6B107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3E523901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3619E92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030D449F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2F0E4BB9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527BC862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1C32FB7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680A70B2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392482F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4DE82604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5E073381" w14:textId="77777777" w:rsidR="007E51C7" w:rsidRDefault="00D46548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C81B7B3" wp14:editId="477140F8">
            <wp:simplePos x="0" y="0"/>
            <wp:positionH relativeFrom="page">
              <wp:posOffset>1439890</wp:posOffset>
            </wp:positionH>
            <wp:positionV relativeFrom="paragraph">
              <wp:posOffset>223690</wp:posOffset>
            </wp:positionV>
            <wp:extent cx="4658360" cy="3087370"/>
            <wp:effectExtent l="0" t="0" r="889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FC3B7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01413E0" w14:textId="77777777" w:rsidR="007E51C7" w:rsidRDefault="007E51C7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4D4B74C1" w14:textId="77777777" w:rsidR="007E51C7" w:rsidRDefault="00D46548" w:rsidP="007E51C7">
      <w:pPr>
        <w:tabs>
          <w:tab w:val="left" w:pos="1077"/>
        </w:tabs>
        <w:ind w:left="-630" w:firstLine="28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ED63625" wp14:editId="5AE8114A">
            <wp:simplePos x="0" y="0"/>
            <wp:positionH relativeFrom="page">
              <wp:align>center</wp:align>
            </wp:positionH>
            <wp:positionV relativeFrom="paragraph">
              <wp:posOffset>333915</wp:posOffset>
            </wp:positionV>
            <wp:extent cx="6240780" cy="3342640"/>
            <wp:effectExtent l="0" t="0" r="762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AFE08" w14:textId="77777777" w:rsidR="00D47333" w:rsidRPr="00D47333" w:rsidRDefault="00D47333" w:rsidP="00D47333">
      <w:pPr>
        <w:rPr>
          <w:rFonts w:ascii="Times New Roman" w:hAnsi="Times New Roman" w:cs="Times New Roman"/>
          <w:sz w:val="24"/>
          <w:szCs w:val="24"/>
        </w:rPr>
      </w:pPr>
    </w:p>
    <w:p w14:paraId="208064A8" w14:textId="77777777" w:rsidR="00D47333" w:rsidRPr="00D47333" w:rsidRDefault="00D47333" w:rsidP="00D47333">
      <w:pPr>
        <w:rPr>
          <w:rFonts w:ascii="Times New Roman" w:hAnsi="Times New Roman" w:cs="Times New Roman"/>
          <w:sz w:val="24"/>
          <w:szCs w:val="24"/>
        </w:rPr>
      </w:pPr>
    </w:p>
    <w:p w14:paraId="78A23C26" w14:textId="77777777" w:rsidR="00D47333" w:rsidRPr="00D47333" w:rsidRDefault="00D47333" w:rsidP="00D47333">
      <w:pPr>
        <w:rPr>
          <w:rFonts w:ascii="Times New Roman" w:hAnsi="Times New Roman" w:cs="Times New Roman"/>
          <w:sz w:val="24"/>
          <w:szCs w:val="24"/>
        </w:rPr>
      </w:pPr>
    </w:p>
    <w:p w14:paraId="02EA63B6" w14:textId="77777777" w:rsidR="00D47333" w:rsidRPr="00D47333" w:rsidRDefault="00D47333" w:rsidP="00D47333">
      <w:pPr>
        <w:rPr>
          <w:rFonts w:ascii="Times New Roman" w:hAnsi="Times New Roman" w:cs="Times New Roman"/>
          <w:sz w:val="24"/>
          <w:szCs w:val="24"/>
        </w:rPr>
      </w:pPr>
    </w:p>
    <w:p w14:paraId="74FFF1CA" w14:textId="77777777" w:rsidR="00D47333" w:rsidRPr="00D47333" w:rsidRDefault="00D47333" w:rsidP="00D47333">
      <w:pPr>
        <w:rPr>
          <w:rFonts w:ascii="Times New Roman" w:hAnsi="Times New Roman" w:cs="Times New Roman"/>
          <w:sz w:val="24"/>
          <w:szCs w:val="24"/>
        </w:rPr>
      </w:pPr>
      <w:r w:rsidRPr="00D47333">
        <w:rPr>
          <w:rFonts w:ascii="Times New Roman" w:hAnsi="Times New Roman" w:cs="Times New Roman"/>
          <w:sz w:val="24"/>
          <w:szCs w:val="24"/>
        </w:rPr>
        <w:t>6.6RX Receive Engine</w:t>
      </w:r>
    </w:p>
    <w:p w14:paraId="19EBC6D4" w14:textId="77777777" w:rsidR="00D47333" w:rsidRDefault="00D47333" w:rsidP="00D47333">
      <w:pPr>
        <w:ind w:firstLine="450"/>
        <w:rPr>
          <w:rFonts w:ascii="Times New Roman" w:hAnsi="Times New Roman" w:cs="Times New Roman"/>
          <w:sz w:val="24"/>
          <w:szCs w:val="24"/>
        </w:rPr>
      </w:pPr>
      <w:r w:rsidRPr="00D47333">
        <w:rPr>
          <w:rFonts w:ascii="Times New Roman" w:hAnsi="Times New Roman" w:cs="Times New Roman"/>
          <w:sz w:val="24"/>
          <w:szCs w:val="24"/>
        </w:rPr>
        <w:t>6.6.1 RX Engine Description</w:t>
      </w:r>
    </w:p>
    <w:p w14:paraId="0537618D" w14:textId="77777777" w:rsidR="00C360B1" w:rsidRPr="00D47333" w:rsidRDefault="00C360B1" w:rsidP="00D47333">
      <w:pPr>
        <w:ind w:firstLine="450"/>
        <w:rPr>
          <w:rFonts w:ascii="Times New Roman" w:hAnsi="Times New Roman" w:cs="Times New Roman"/>
          <w:sz w:val="24"/>
          <w:szCs w:val="24"/>
        </w:rPr>
      </w:pPr>
    </w:p>
    <w:p w14:paraId="38A609FB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The Rx Engine is the receiving section of the UART module. It is a</w:t>
      </w:r>
    </w:p>
    <w:p w14:paraId="54D9BF05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serial receiver that has EIGHT, PEN, OHEL, and BAUD as the</w:t>
      </w:r>
    </w:p>
    <w:p w14:paraId="4081FEAE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controlling inputs. EIGHT determines whether the data received is 7 or 8</w:t>
      </w:r>
    </w:p>
    <w:p w14:paraId="56142736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bits long. PEN is parity enable, in which it allows the receiver to</w:t>
      </w:r>
    </w:p>
    <w:p w14:paraId="5E311FD4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compare the generated parity with the one received, and to some extend</w:t>
      </w:r>
    </w:p>
    <w:p w14:paraId="1D9EE05C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(not 100% efficient) determine whether there was data corruption during</w:t>
      </w:r>
    </w:p>
    <w:p w14:paraId="7311E2D0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the transmission/receiving. OHEL determines whether the parity</w:t>
      </w:r>
    </w:p>
    <w:p w14:paraId="10374B03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generated and compared will be even or odd logic. The baud rate</w:t>
      </w:r>
    </w:p>
    <w:p w14:paraId="344578E6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determines the delay between bits (BAUD is the bits transferred per</w:t>
      </w:r>
    </w:p>
    <w:p w14:paraId="683BDBFB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second). As far is how it captures data, the Rx engine has a tristate</w:t>
      </w:r>
    </w:p>
    <w:p w14:paraId="5B731083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machine in which it waits to receive the start bit of a transmission. Once</w:t>
      </w:r>
    </w:p>
    <w:p w14:paraId="684D53BE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the start bit is received, the next state is to generate half a BTU so</w:t>
      </w:r>
    </w:p>
    <w:p w14:paraId="79929E46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sample the data half way through the BTU to avoid data corruption.</w:t>
      </w:r>
    </w:p>
    <w:p w14:paraId="08CEE61C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From there, once the shift register collects the data, parity bit (if enabled)</w:t>
      </w:r>
    </w:p>
    <w:p w14:paraId="045E6B42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and stop bit, the data flows down to a combo register that aligns the data</w:t>
      </w:r>
    </w:p>
    <w:p w14:paraId="35458776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to the LSB of the register. From there the status flags are generated the</w:t>
      </w:r>
    </w:p>
    <w:p w14:paraId="476A9475" w14:textId="77777777" w:rsidR="00D47333" w:rsidRPr="00D47333" w:rsidRDefault="00D47333" w:rsidP="00D47333">
      <w:pPr>
        <w:ind w:left="990"/>
        <w:rPr>
          <w:rFonts w:ascii="Times New Roman" w:hAnsi="Times New Roman" w:cs="Times New Roman"/>
          <w:sz w:val="24"/>
          <w:szCs w:val="24"/>
        </w:rPr>
      </w:pPr>
      <w:proofErr w:type="spellStart"/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>Rxrdy</w:t>
      </w:r>
      <w:proofErr w:type="spellEnd"/>
      <w:r w:rsidRPr="00D473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is asserted</w:t>
      </w:r>
      <w:r w:rsidRPr="00D47333">
        <w:rPr>
          <w:rFonts w:ascii="Times New Roman" w:hAnsi="Times New Roman" w:cs="Times New Roman"/>
          <w:sz w:val="24"/>
          <w:szCs w:val="24"/>
        </w:rPr>
        <w:t>.</w:t>
      </w:r>
    </w:p>
    <w:p w14:paraId="5ECE1722" w14:textId="77777777" w:rsidR="00717C5B" w:rsidRDefault="00717C5B" w:rsidP="00D47333">
      <w:pPr>
        <w:ind w:firstLine="450"/>
        <w:rPr>
          <w:rFonts w:ascii="Times New Roman" w:hAnsi="Times New Roman" w:cs="Times New Roman"/>
          <w:sz w:val="24"/>
          <w:szCs w:val="24"/>
        </w:rPr>
      </w:pPr>
    </w:p>
    <w:p w14:paraId="235A49E5" w14:textId="77777777" w:rsidR="00D47333" w:rsidRDefault="00D47333" w:rsidP="00D47333">
      <w:pPr>
        <w:ind w:firstLine="450"/>
        <w:rPr>
          <w:rFonts w:ascii="Times New Roman" w:hAnsi="Times New Roman" w:cs="Times New Roman"/>
          <w:sz w:val="24"/>
          <w:szCs w:val="24"/>
        </w:rPr>
      </w:pPr>
      <w:r w:rsidRPr="00D47333">
        <w:rPr>
          <w:rFonts w:ascii="Times New Roman" w:hAnsi="Times New Roman" w:cs="Times New Roman"/>
          <w:sz w:val="24"/>
          <w:szCs w:val="24"/>
        </w:rPr>
        <w:t>6.6.2 RX Engine Block Diagram</w:t>
      </w:r>
    </w:p>
    <w:p w14:paraId="59D1A829" w14:textId="77777777" w:rsidR="00D47333" w:rsidRPr="00D47333" w:rsidRDefault="00717C5B" w:rsidP="00D473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3EC3AA6" wp14:editId="6892A1F5">
            <wp:simplePos x="0" y="0"/>
            <wp:positionH relativeFrom="margin">
              <wp:posOffset>1106170</wp:posOffset>
            </wp:positionH>
            <wp:positionV relativeFrom="paragraph">
              <wp:posOffset>78740</wp:posOffset>
            </wp:positionV>
            <wp:extent cx="3192145" cy="2990850"/>
            <wp:effectExtent l="0" t="0" r="825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D2228" w14:textId="77777777" w:rsidR="00D47333" w:rsidRPr="00D47333" w:rsidRDefault="00D47333" w:rsidP="00D47333">
      <w:pPr>
        <w:rPr>
          <w:rFonts w:ascii="Times New Roman" w:hAnsi="Times New Roman" w:cs="Times New Roman"/>
          <w:sz w:val="24"/>
          <w:szCs w:val="24"/>
        </w:rPr>
      </w:pPr>
    </w:p>
    <w:p w14:paraId="6D843CA2" w14:textId="77777777" w:rsidR="00D47333" w:rsidRPr="00D47333" w:rsidRDefault="00D47333" w:rsidP="00D47333">
      <w:pPr>
        <w:rPr>
          <w:rFonts w:ascii="Times New Roman" w:hAnsi="Times New Roman" w:cs="Times New Roman"/>
          <w:sz w:val="24"/>
          <w:szCs w:val="24"/>
        </w:rPr>
      </w:pPr>
    </w:p>
    <w:p w14:paraId="05170678" w14:textId="77777777" w:rsidR="00D47333" w:rsidRPr="00D47333" w:rsidRDefault="00D47333" w:rsidP="00D47333">
      <w:pPr>
        <w:rPr>
          <w:rFonts w:ascii="Times New Roman" w:hAnsi="Times New Roman" w:cs="Times New Roman"/>
          <w:sz w:val="24"/>
          <w:szCs w:val="24"/>
        </w:rPr>
      </w:pPr>
    </w:p>
    <w:p w14:paraId="5F5FE78F" w14:textId="77777777" w:rsidR="00D47333" w:rsidRPr="00D47333" w:rsidRDefault="00D47333" w:rsidP="00D47333">
      <w:pPr>
        <w:rPr>
          <w:rFonts w:ascii="Times New Roman" w:hAnsi="Times New Roman" w:cs="Times New Roman"/>
          <w:sz w:val="24"/>
          <w:szCs w:val="24"/>
        </w:rPr>
      </w:pPr>
    </w:p>
    <w:p w14:paraId="7D433B1A" w14:textId="77777777" w:rsidR="00D47333" w:rsidRDefault="00D47333" w:rsidP="00D47333">
      <w:pPr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173F52B4" w14:textId="77777777" w:rsidR="00D47333" w:rsidRDefault="00D47333" w:rsidP="00D47333">
      <w:pPr>
        <w:tabs>
          <w:tab w:val="left" w:pos="14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3547969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0AC2AFED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69E3D775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64CDA4D4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4039467C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7051EB58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11BE892E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55A16714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2BFC3B0A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0671C122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550AE84D" w14:textId="77777777" w:rsid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1E7EBF98" w14:textId="77777777" w:rsid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7F88FA17" w14:textId="77777777" w:rsid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C5C21EC" wp14:editId="558E467B">
            <wp:simplePos x="0" y="0"/>
            <wp:positionH relativeFrom="column">
              <wp:posOffset>1492250</wp:posOffset>
            </wp:positionH>
            <wp:positionV relativeFrom="paragraph">
              <wp:posOffset>0</wp:posOffset>
            </wp:positionV>
            <wp:extent cx="3051175" cy="149733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F3652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2803CC45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34C03CCC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4DE92DC2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058D488B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1824A08A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502F8FC5" w14:textId="77777777" w:rsidR="00717C5B" w:rsidRPr="00717C5B" w:rsidRDefault="00717C5B" w:rsidP="00717C5B">
      <w:pPr>
        <w:rPr>
          <w:rFonts w:ascii="Times New Roman" w:hAnsi="Times New Roman" w:cs="Times New Roman"/>
          <w:sz w:val="24"/>
          <w:szCs w:val="24"/>
        </w:rPr>
      </w:pPr>
    </w:p>
    <w:p w14:paraId="4BAB56E7" w14:textId="77777777" w:rsidR="00717C5B" w:rsidRDefault="00717C5B" w:rsidP="00717C5B">
      <w:pPr>
        <w:tabs>
          <w:tab w:val="left" w:pos="10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17C5B">
        <w:rPr>
          <w:rFonts w:ascii="Times New Roman" w:hAnsi="Times New Roman" w:cs="Times New Roman"/>
          <w:sz w:val="24"/>
          <w:szCs w:val="24"/>
        </w:rPr>
        <w:t>6.6.4 RX Engine Internal Composition</w:t>
      </w:r>
    </w:p>
    <w:p w14:paraId="0731A9B3" w14:textId="77777777" w:rsidR="00C360B1" w:rsidRPr="00717C5B" w:rsidRDefault="00C360B1" w:rsidP="00717C5B">
      <w:pPr>
        <w:tabs>
          <w:tab w:val="left" w:pos="1030"/>
        </w:tabs>
        <w:rPr>
          <w:rFonts w:ascii="Times New Roman" w:hAnsi="Times New Roman" w:cs="Times New Roman"/>
          <w:sz w:val="24"/>
          <w:szCs w:val="24"/>
        </w:rPr>
      </w:pPr>
    </w:p>
    <w:p w14:paraId="1747D9F9" w14:textId="77777777" w:rsidR="00717C5B" w:rsidRPr="00717C5B" w:rsidRDefault="00717C5B" w:rsidP="00C445CB">
      <w:pPr>
        <w:tabs>
          <w:tab w:val="left" w:pos="1030"/>
        </w:tabs>
        <w:ind w:left="450"/>
        <w:rPr>
          <w:rFonts w:ascii="Times New Roman" w:hAnsi="Times New Roman" w:cs="Times New Roman"/>
          <w:sz w:val="24"/>
          <w:szCs w:val="24"/>
        </w:rPr>
      </w:pPr>
      <w:r w:rsidRPr="00717C5B">
        <w:rPr>
          <w:rFonts w:ascii="Times New Roman" w:hAnsi="Times New Roman" w:cs="Times New Roman"/>
          <w:sz w:val="24"/>
          <w:szCs w:val="24"/>
        </w:rPr>
        <w:t>6.6.4.1 Shift Register</w:t>
      </w:r>
    </w:p>
    <w:p w14:paraId="3A81E3CC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The shift register used to capture the data in the Rx engine is an</w:t>
      </w:r>
    </w:p>
    <w:p w14:paraId="240CE7BF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MSB right shift register. When BTU is asserted, the shift register</w:t>
      </w:r>
    </w:p>
    <w:p w14:paraId="1E234DAD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will place the bit in the Rx signal in the MSB of the register and</w:t>
      </w:r>
    </w:p>
    <w:p w14:paraId="4B679DAB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shift the data right. Once the data is done collecting, the shift</w:t>
      </w:r>
    </w:p>
    <w:p w14:paraId="61188F52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register will then pass the data onto the Remap combo logic</w:t>
      </w:r>
    </w:p>
    <w:p w14:paraId="063F33B4" w14:textId="77777777" w:rsid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register.</w:t>
      </w:r>
    </w:p>
    <w:p w14:paraId="41AF3DFB" w14:textId="77777777" w:rsidR="00C360B1" w:rsidRPr="00717C5B" w:rsidRDefault="00C360B1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AE9ABDC" w14:textId="77777777" w:rsidR="00717C5B" w:rsidRPr="00717C5B" w:rsidRDefault="00717C5B" w:rsidP="00C445CB">
      <w:pPr>
        <w:tabs>
          <w:tab w:val="left" w:pos="1030"/>
        </w:tabs>
        <w:ind w:left="450"/>
        <w:rPr>
          <w:rFonts w:ascii="Times New Roman" w:hAnsi="Times New Roman" w:cs="Times New Roman"/>
          <w:sz w:val="24"/>
          <w:szCs w:val="24"/>
        </w:rPr>
      </w:pPr>
      <w:r w:rsidRPr="00717C5B">
        <w:rPr>
          <w:rFonts w:ascii="Times New Roman" w:hAnsi="Times New Roman" w:cs="Times New Roman"/>
          <w:sz w:val="24"/>
          <w:szCs w:val="24"/>
        </w:rPr>
        <w:t>6.6.4.2 Remap Combo Logic</w:t>
      </w:r>
    </w:p>
    <w:p w14:paraId="7173036A" w14:textId="77777777" w:rsidR="00717C5B" w:rsidRPr="00717C5B" w:rsidRDefault="00717C5B" w:rsidP="00C445CB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The Remap combo logic register shifts the data received to the</w:t>
      </w:r>
    </w:p>
    <w:p w14:paraId="6456FA4F" w14:textId="77777777" w:rsidR="00717C5B" w:rsidRDefault="00717C5B" w:rsidP="00C445CB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right depending on EIGHT, PEN, OHEL input signals.</w:t>
      </w:r>
    </w:p>
    <w:p w14:paraId="77CD8BD4" w14:textId="77777777" w:rsidR="00C360B1" w:rsidRPr="00717C5B" w:rsidRDefault="00C360B1" w:rsidP="00C445CB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237A29C5" w14:textId="77777777" w:rsidR="00717C5B" w:rsidRPr="00717C5B" w:rsidRDefault="00717C5B" w:rsidP="00C445CB">
      <w:pPr>
        <w:tabs>
          <w:tab w:val="left" w:pos="1030"/>
        </w:tabs>
        <w:ind w:left="450" w:firstLine="360"/>
        <w:rPr>
          <w:rFonts w:ascii="Times New Roman" w:hAnsi="Times New Roman" w:cs="Times New Roman"/>
          <w:sz w:val="24"/>
          <w:szCs w:val="24"/>
        </w:rPr>
      </w:pPr>
      <w:r w:rsidRPr="00717C5B">
        <w:rPr>
          <w:rFonts w:ascii="Times New Roman" w:hAnsi="Times New Roman" w:cs="Times New Roman"/>
          <w:sz w:val="24"/>
          <w:szCs w:val="24"/>
        </w:rPr>
        <w:t xml:space="preserve">6.6.4.3 </w:t>
      </w:r>
      <w:proofErr w:type="spellStart"/>
      <w:r w:rsidRPr="00717C5B">
        <w:rPr>
          <w:rFonts w:ascii="Times New Roman" w:hAnsi="Times New Roman" w:cs="Times New Roman"/>
          <w:sz w:val="24"/>
          <w:szCs w:val="24"/>
        </w:rPr>
        <w:t>Rxrdy</w:t>
      </w:r>
      <w:proofErr w:type="spellEnd"/>
      <w:r w:rsidRPr="00717C5B">
        <w:rPr>
          <w:rFonts w:ascii="Times New Roman" w:hAnsi="Times New Roman" w:cs="Times New Roman"/>
          <w:sz w:val="24"/>
          <w:szCs w:val="24"/>
        </w:rPr>
        <w:t xml:space="preserve"> logic</w:t>
      </w:r>
    </w:p>
    <w:p w14:paraId="20A137D2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The </w:t>
      </w:r>
      <w:proofErr w:type="spellStart"/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Rxrdy</w:t>
      </w:r>
      <w:proofErr w:type="spellEnd"/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flop is asserted once the Rx engine is done receiving a</w:t>
      </w:r>
    </w:p>
    <w:p w14:paraId="63E7312E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frame of data. The </w:t>
      </w:r>
      <w:proofErr w:type="spellStart"/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Rxrdy</w:t>
      </w:r>
      <w:proofErr w:type="spellEnd"/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is used to signal to the processor that</w:t>
      </w:r>
    </w:p>
    <w:p w14:paraId="37568CE6" w14:textId="77777777" w:rsid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data has been collected and is ready to be stored.</w:t>
      </w:r>
    </w:p>
    <w:p w14:paraId="0E682F92" w14:textId="77777777" w:rsidR="00C360B1" w:rsidRPr="00717C5B" w:rsidRDefault="00C360B1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4DF5A99D" w14:textId="77777777" w:rsidR="00717C5B" w:rsidRPr="00717C5B" w:rsidRDefault="00717C5B" w:rsidP="00C445CB">
      <w:pPr>
        <w:tabs>
          <w:tab w:val="left" w:pos="1030"/>
        </w:tabs>
        <w:ind w:left="450" w:firstLine="360"/>
        <w:rPr>
          <w:rFonts w:ascii="Times New Roman" w:hAnsi="Times New Roman" w:cs="Times New Roman"/>
          <w:sz w:val="24"/>
          <w:szCs w:val="24"/>
        </w:rPr>
      </w:pPr>
      <w:r w:rsidRPr="00717C5B">
        <w:rPr>
          <w:rFonts w:ascii="Times New Roman" w:hAnsi="Times New Roman" w:cs="Times New Roman"/>
          <w:sz w:val="24"/>
          <w:szCs w:val="24"/>
        </w:rPr>
        <w:t>6.6.4.4 PERR Logic</w:t>
      </w:r>
    </w:p>
    <w:p w14:paraId="6478C100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PERR is the parity error flag that is asserted if the generated</w:t>
      </w:r>
    </w:p>
    <w:p w14:paraId="07911C75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parity bit does not match the received parity bit. It is a way to</w:t>
      </w:r>
    </w:p>
    <w:p w14:paraId="64FD66DB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determine whether data was corrupted throughout the</w:t>
      </w:r>
    </w:p>
    <w:p w14:paraId="685FBBCB" w14:textId="77777777" w:rsid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transmitting receiving process.</w:t>
      </w:r>
    </w:p>
    <w:p w14:paraId="3BB44B97" w14:textId="77777777" w:rsidR="00C360B1" w:rsidRPr="00717C5B" w:rsidRDefault="00C360B1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0EC4A877" w14:textId="77777777" w:rsidR="00717C5B" w:rsidRPr="00717C5B" w:rsidRDefault="00717C5B" w:rsidP="00C445CB">
      <w:pPr>
        <w:tabs>
          <w:tab w:val="left" w:pos="1030"/>
        </w:tabs>
        <w:ind w:left="450" w:firstLine="360"/>
        <w:rPr>
          <w:rFonts w:ascii="Times New Roman" w:hAnsi="Times New Roman" w:cs="Times New Roman"/>
          <w:sz w:val="24"/>
          <w:szCs w:val="24"/>
        </w:rPr>
      </w:pPr>
      <w:r w:rsidRPr="00717C5B">
        <w:rPr>
          <w:rFonts w:ascii="Times New Roman" w:hAnsi="Times New Roman" w:cs="Times New Roman"/>
          <w:sz w:val="24"/>
          <w:szCs w:val="24"/>
        </w:rPr>
        <w:t>6.6.4.5 FERR Logic</w:t>
      </w:r>
    </w:p>
    <w:p w14:paraId="297F9115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FERR is the framing error flag that is set if the period of a</w:t>
      </w:r>
    </w:p>
    <w:p w14:paraId="1DEDA0C8" w14:textId="77777777" w:rsid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frame (cycle of data transmission) is violated.</w:t>
      </w:r>
    </w:p>
    <w:p w14:paraId="403DDD71" w14:textId="77777777" w:rsidR="00C360B1" w:rsidRPr="00717C5B" w:rsidRDefault="00C360B1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20650827" w14:textId="77777777" w:rsidR="00717C5B" w:rsidRPr="00717C5B" w:rsidRDefault="00717C5B" w:rsidP="00C445CB">
      <w:pPr>
        <w:tabs>
          <w:tab w:val="left" w:pos="1030"/>
        </w:tabs>
        <w:ind w:left="450" w:firstLine="360"/>
        <w:rPr>
          <w:rFonts w:ascii="Times New Roman" w:hAnsi="Times New Roman" w:cs="Times New Roman"/>
          <w:sz w:val="24"/>
          <w:szCs w:val="24"/>
        </w:rPr>
      </w:pPr>
      <w:r w:rsidRPr="00717C5B">
        <w:rPr>
          <w:rFonts w:ascii="Times New Roman" w:hAnsi="Times New Roman" w:cs="Times New Roman"/>
          <w:sz w:val="24"/>
          <w:szCs w:val="24"/>
        </w:rPr>
        <w:t>6.6.4.6 OVF Logic</w:t>
      </w:r>
    </w:p>
    <w:p w14:paraId="5EF67A50" w14:textId="77777777" w:rsidR="00717C5B" w:rsidRP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OVF is the overflow flag that is asserted when the </w:t>
      </w:r>
      <w:proofErr w:type="spellStart"/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Rxrdy</w:t>
      </w:r>
      <w:proofErr w:type="spellEnd"/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and</w:t>
      </w:r>
    </w:p>
    <w:p w14:paraId="30BF271B" w14:textId="77777777" w:rsidR="00717C5B" w:rsidRDefault="00717C5B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DONE signals are both high at the same period.</w:t>
      </w:r>
    </w:p>
    <w:p w14:paraId="304BFAB2" w14:textId="77777777" w:rsidR="00C360B1" w:rsidRPr="00717C5B" w:rsidRDefault="00C360B1" w:rsidP="00C445CB">
      <w:pPr>
        <w:tabs>
          <w:tab w:val="left" w:pos="1030"/>
        </w:tabs>
        <w:ind w:left="450" w:firstLine="10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6DDD47DE" w14:textId="77777777" w:rsidR="00717C5B" w:rsidRPr="00717C5B" w:rsidRDefault="00717C5B" w:rsidP="00C445CB">
      <w:pPr>
        <w:tabs>
          <w:tab w:val="left" w:pos="1030"/>
        </w:tabs>
        <w:ind w:left="450" w:firstLine="360"/>
        <w:rPr>
          <w:rFonts w:ascii="Times New Roman" w:hAnsi="Times New Roman" w:cs="Times New Roman"/>
          <w:sz w:val="24"/>
          <w:szCs w:val="24"/>
        </w:rPr>
      </w:pPr>
      <w:r w:rsidRPr="00717C5B">
        <w:rPr>
          <w:rFonts w:ascii="Times New Roman" w:hAnsi="Times New Roman" w:cs="Times New Roman"/>
          <w:sz w:val="24"/>
          <w:szCs w:val="24"/>
        </w:rPr>
        <w:t>6.6.4.7 BTU Counter</w:t>
      </w:r>
    </w:p>
    <w:p w14:paraId="5D1AFB3E" w14:textId="77777777" w:rsidR="00717C5B" w:rsidRPr="00717C5B" w:rsidRDefault="00717C5B" w:rsidP="00C445CB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BTU counter is the bit time unit counter that is used to generate</w:t>
      </w:r>
    </w:p>
    <w:p w14:paraId="6F25736E" w14:textId="77777777" w:rsidR="00717C5B" w:rsidRPr="00717C5B" w:rsidRDefault="00717C5B" w:rsidP="00C445CB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the delay between the sampling of bits. The counter is</w:t>
      </w:r>
    </w:p>
    <w:p w14:paraId="0ACA311C" w14:textId="77777777" w:rsidR="00717C5B" w:rsidRPr="00717C5B" w:rsidRDefault="00717C5B" w:rsidP="00C445CB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determined by the output of the BAUD decoder (k). K is</w:t>
      </w:r>
    </w:p>
    <w:p w14:paraId="09CAB340" w14:textId="77777777" w:rsidR="00717C5B" w:rsidRPr="00717C5B" w:rsidRDefault="00717C5B" w:rsidP="00C445CB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determined by the BAUD input set by the switches at the</w:t>
      </w:r>
    </w:p>
    <w:p w14:paraId="404B5AF1" w14:textId="77777777" w:rsidR="00717C5B" w:rsidRDefault="00717C5B" w:rsidP="00C445CB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717C5B">
        <w:rPr>
          <w:rFonts w:ascii="Times New Roman" w:hAnsi="Times New Roman" w:cs="Times New Roman"/>
          <w:b w:val="0"/>
          <w:color w:val="auto"/>
          <w:sz w:val="24"/>
          <w:szCs w:val="24"/>
        </w:rPr>
        <w:t>hardware level.</w:t>
      </w:r>
    </w:p>
    <w:p w14:paraId="25ECAE56" w14:textId="77777777" w:rsidR="00C360B1" w:rsidRDefault="00C360B1" w:rsidP="00C445CB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03E8EA78" w14:textId="77777777" w:rsidR="008B114F" w:rsidRP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  <w:r w:rsidRPr="008B114F">
        <w:rPr>
          <w:rFonts w:ascii="Times New Roman" w:hAnsi="Times New Roman" w:cs="Times New Roman"/>
          <w:sz w:val="24"/>
          <w:szCs w:val="24"/>
        </w:rPr>
        <w:t>6.6.4.8 Counts per bit Counter</w:t>
      </w:r>
    </w:p>
    <w:p w14:paraId="1977AD2D" w14:textId="77777777" w:rsidR="008B114F" w:rsidRPr="008B114F" w:rsidRDefault="008B114F" w:rsidP="008B114F">
      <w:pPr>
        <w:tabs>
          <w:tab w:val="left" w:pos="1030"/>
        </w:tabs>
        <w:ind w:left="450" w:firstLine="18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color w:val="auto"/>
          <w:sz w:val="24"/>
          <w:szCs w:val="24"/>
        </w:rPr>
        <w:t>A register logic that counts the number of times BTU has been</w:t>
      </w:r>
    </w:p>
    <w:p w14:paraId="1F3B57F0" w14:textId="77777777" w:rsidR="008B114F" w:rsidRPr="008B114F" w:rsidRDefault="008B114F" w:rsidP="008B114F">
      <w:pPr>
        <w:tabs>
          <w:tab w:val="left" w:pos="1030"/>
        </w:tabs>
        <w:ind w:left="450" w:firstLine="18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color w:val="auto"/>
          <w:sz w:val="24"/>
          <w:szCs w:val="24"/>
        </w:rPr>
        <w:t>asserted to keep track of how many bits have been received.</w:t>
      </w:r>
    </w:p>
    <w:p w14:paraId="42A95BB1" w14:textId="77777777" w:rsidR="008B114F" w:rsidRPr="008B114F" w:rsidRDefault="008B114F" w:rsidP="008B114F">
      <w:pPr>
        <w:tabs>
          <w:tab w:val="left" w:pos="1030"/>
        </w:tabs>
        <w:ind w:left="450" w:firstLine="18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color w:val="auto"/>
          <w:sz w:val="24"/>
          <w:szCs w:val="24"/>
        </w:rPr>
        <w:t>Once the DONE counter has reached the counter value</w:t>
      </w:r>
    </w:p>
    <w:p w14:paraId="762F7668" w14:textId="77777777" w:rsidR="008B114F" w:rsidRPr="008B114F" w:rsidRDefault="008B114F" w:rsidP="008B114F">
      <w:pPr>
        <w:tabs>
          <w:tab w:val="left" w:pos="1030"/>
        </w:tabs>
        <w:ind w:left="450" w:firstLine="18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color w:val="auto"/>
          <w:sz w:val="24"/>
          <w:szCs w:val="24"/>
        </w:rPr>
        <w:t>determined by the counter. the signal is asserted, to signal that</w:t>
      </w:r>
    </w:p>
    <w:p w14:paraId="15DE5D35" w14:textId="77777777" w:rsidR="008B114F" w:rsidRDefault="008B114F" w:rsidP="008B114F">
      <w:pPr>
        <w:tabs>
          <w:tab w:val="left" w:pos="1030"/>
        </w:tabs>
        <w:ind w:left="450" w:firstLine="189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color w:val="auto"/>
          <w:sz w:val="24"/>
          <w:szCs w:val="24"/>
        </w:rPr>
        <w:t>the number of desired bits has been received.</w:t>
      </w:r>
    </w:p>
    <w:p w14:paraId="0EAA839D" w14:textId="77777777" w:rsidR="008B114F" w:rsidRPr="008B114F" w:rsidRDefault="008B114F" w:rsidP="008B114F">
      <w:pPr>
        <w:tabs>
          <w:tab w:val="left" w:pos="1030"/>
        </w:tabs>
        <w:ind w:left="450" w:firstLine="189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3E87CAD8" w14:textId="77777777" w:rsidR="008B114F" w:rsidRP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  <w:r w:rsidRPr="008B114F">
        <w:rPr>
          <w:rFonts w:ascii="Times New Roman" w:hAnsi="Times New Roman" w:cs="Times New Roman"/>
          <w:sz w:val="24"/>
          <w:szCs w:val="24"/>
        </w:rPr>
        <w:t>6.6.4.9 Half BAUD</w:t>
      </w:r>
    </w:p>
    <w:p w14:paraId="7A7D8BC5" w14:textId="77777777" w:rsidR="008B114F" w:rsidRPr="008B114F" w:rsidRDefault="008B114F" w:rsidP="008B114F">
      <w:pPr>
        <w:tabs>
          <w:tab w:val="left" w:pos="1030"/>
        </w:tabs>
        <w:ind w:left="450" w:firstLine="19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color w:val="auto"/>
          <w:sz w:val="24"/>
          <w:szCs w:val="24"/>
        </w:rPr>
        <w:t>Half BAUD is used (K/2) to sample the Rx signal at half the</w:t>
      </w:r>
    </w:p>
    <w:p w14:paraId="3D67F376" w14:textId="77777777" w:rsidR="008B114F" w:rsidRPr="008B114F" w:rsidRDefault="008B114F" w:rsidP="008B114F">
      <w:pPr>
        <w:tabs>
          <w:tab w:val="left" w:pos="1030"/>
        </w:tabs>
        <w:ind w:left="450" w:firstLine="19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color w:val="auto"/>
          <w:sz w:val="24"/>
          <w:szCs w:val="24"/>
        </w:rPr>
        <w:t>period that it is sent. It is a method to avoid data corruption by</w:t>
      </w:r>
    </w:p>
    <w:p w14:paraId="57F3C91D" w14:textId="77777777" w:rsidR="008B114F" w:rsidRPr="008B114F" w:rsidRDefault="008B114F" w:rsidP="008B114F">
      <w:pPr>
        <w:tabs>
          <w:tab w:val="left" w:pos="1030"/>
        </w:tabs>
        <w:ind w:left="450" w:firstLine="19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color w:val="auto"/>
          <w:sz w:val="24"/>
          <w:szCs w:val="24"/>
        </w:rPr>
        <w:t>keeping an error threshold when sampling the data. When a start</w:t>
      </w:r>
    </w:p>
    <w:p w14:paraId="3E772FCF" w14:textId="77777777" w:rsidR="008B114F" w:rsidRPr="008B114F" w:rsidRDefault="008B114F" w:rsidP="008B114F">
      <w:pPr>
        <w:tabs>
          <w:tab w:val="left" w:pos="1030"/>
        </w:tabs>
        <w:ind w:left="450" w:firstLine="19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color w:val="auto"/>
          <w:sz w:val="24"/>
          <w:szCs w:val="24"/>
        </w:rPr>
        <w:t>bit is received, the Rx engine waits half a BTU to begin sampling</w:t>
      </w:r>
    </w:p>
    <w:p w14:paraId="7D71DC9B" w14:textId="77777777" w:rsidR="0020023B" w:rsidRDefault="008B114F" w:rsidP="008B114F">
      <w:pPr>
        <w:tabs>
          <w:tab w:val="left" w:pos="1030"/>
        </w:tabs>
        <w:ind w:left="450" w:firstLine="19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color w:val="auto"/>
          <w:sz w:val="24"/>
          <w:szCs w:val="24"/>
        </w:rPr>
        <w:t>the data half way through their bit counter.</w:t>
      </w:r>
    </w:p>
    <w:p w14:paraId="1429204B" w14:textId="77777777" w:rsidR="008B114F" w:rsidRDefault="008B114F" w:rsidP="008B114F">
      <w:pPr>
        <w:tabs>
          <w:tab w:val="left" w:pos="1030"/>
        </w:tabs>
        <w:ind w:left="450" w:firstLine="198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08C8AC00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157B2BCF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314C5355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5825A105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369F1F0C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1176EE39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1A9DB289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2ED70398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09B19F2F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7E34940E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7BE84EA1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1A1D7C8A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783F6BF5" w14:textId="77777777" w:rsidR="0079503D" w:rsidRDefault="0079503D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341D8E31" w14:textId="77777777" w:rsidR="008B114F" w:rsidRP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  <w:r w:rsidRPr="008B114F">
        <w:rPr>
          <w:rFonts w:ascii="Times New Roman" w:hAnsi="Times New Roman" w:cs="Times New Roman"/>
          <w:sz w:val="24"/>
          <w:szCs w:val="24"/>
        </w:rPr>
        <w:t>6.6.5 RX Engine State Machine</w:t>
      </w:r>
    </w:p>
    <w:p w14:paraId="6CE4AEC3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1C115B30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60E40D16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E32BE2A" wp14:editId="0BB6372A">
            <wp:simplePos x="0" y="0"/>
            <wp:positionH relativeFrom="page">
              <wp:posOffset>1635125</wp:posOffset>
            </wp:positionH>
            <wp:positionV relativeFrom="paragraph">
              <wp:posOffset>8890</wp:posOffset>
            </wp:positionV>
            <wp:extent cx="4019550" cy="34194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6FE3A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7DE3CCDC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2737134D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06EC42B9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30C86D34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14122DFF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187B5BC4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4F7C36A8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6B49BDAB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06FE45E1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63CB8CD9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12E73EF2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4C6682C9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13B42DB1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02499C85" w14:textId="77777777" w:rsid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5D065D27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58307BE8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4ECF4869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0119D105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56745D5E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492ED3F6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2486707E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5496495F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248992D0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4CD1EC1C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2C5BD101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596DDD3E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66CD711B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727913FD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2A00C26E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7A2FB0A0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1297F2F2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6A4FFB76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196EDDFF" w14:textId="77777777" w:rsidR="00453881" w:rsidRDefault="00453881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</w:p>
    <w:p w14:paraId="570E62D9" w14:textId="77777777" w:rsidR="008B114F" w:rsidRPr="008B114F" w:rsidRDefault="008B114F" w:rsidP="008B114F">
      <w:pPr>
        <w:tabs>
          <w:tab w:val="left" w:pos="1030"/>
        </w:tabs>
        <w:ind w:left="450" w:firstLine="1170"/>
        <w:rPr>
          <w:rFonts w:ascii="Times New Roman" w:hAnsi="Times New Roman" w:cs="Times New Roman"/>
          <w:sz w:val="24"/>
          <w:szCs w:val="24"/>
        </w:rPr>
      </w:pPr>
      <w:r w:rsidRPr="008B114F">
        <w:rPr>
          <w:rFonts w:ascii="Times New Roman" w:hAnsi="Times New Roman" w:cs="Times New Roman"/>
          <w:sz w:val="24"/>
          <w:szCs w:val="24"/>
        </w:rPr>
        <w:lastRenderedPageBreak/>
        <w:t>6.6.6 RX Engine Schematics</w:t>
      </w:r>
    </w:p>
    <w:p w14:paraId="5DF30A6D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76B4D001" w14:textId="5496BB47" w:rsidR="008B114F" w:rsidRDefault="0079503D" w:rsidP="008B114F">
      <w:pPr>
        <w:tabs>
          <w:tab w:val="left" w:pos="170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86EFAEE" wp14:editId="76F2A2C9">
            <wp:simplePos x="0" y="0"/>
            <wp:positionH relativeFrom="margin">
              <wp:posOffset>1206245</wp:posOffset>
            </wp:positionH>
            <wp:positionV relativeFrom="paragraph">
              <wp:posOffset>-202650</wp:posOffset>
            </wp:positionV>
            <wp:extent cx="3517900" cy="3611880"/>
            <wp:effectExtent l="0" t="0" r="635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CB705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4425E9A6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7D814CEF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64715F8A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6C6B0E91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621ABDEB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36F4DA48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6A66C3EF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0377A87B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20872571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7BB420B6" w14:textId="77777777" w:rsidR="008B114F" w:rsidRDefault="008B114F" w:rsidP="008B114F">
      <w:pPr>
        <w:tabs>
          <w:tab w:val="left" w:pos="1700"/>
        </w:tabs>
        <w:rPr>
          <w:noProof/>
        </w:rPr>
      </w:pPr>
    </w:p>
    <w:p w14:paraId="4857DCF4" w14:textId="77777777" w:rsidR="0079503D" w:rsidRDefault="0079503D" w:rsidP="008B114F">
      <w:pPr>
        <w:tabs>
          <w:tab w:val="left" w:pos="1700"/>
        </w:tabs>
        <w:rPr>
          <w:noProof/>
        </w:rPr>
      </w:pPr>
    </w:p>
    <w:p w14:paraId="555BF1A7" w14:textId="77777777" w:rsidR="00453881" w:rsidRDefault="00453881" w:rsidP="008B114F">
      <w:pPr>
        <w:tabs>
          <w:tab w:val="left" w:pos="1700"/>
        </w:tabs>
        <w:ind w:left="720"/>
        <w:rPr>
          <w:noProof/>
        </w:rPr>
      </w:pPr>
    </w:p>
    <w:p w14:paraId="43527E97" w14:textId="77777777" w:rsidR="00453881" w:rsidRDefault="00453881" w:rsidP="008B114F">
      <w:pPr>
        <w:tabs>
          <w:tab w:val="left" w:pos="1700"/>
        </w:tabs>
        <w:ind w:left="720"/>
        <w:rPr>
          <w:noProof/>
        </w:rPr>
      </w:pPr>
    </w:p>
    <w:p w14:paraId="6DC459C6" w14:textId="77777777" w:rsidR="008B114F" w:rsidRDefault="008B114F" w:rsidP="008B114F">
      <w:pPr>
        <w:tabs>
          <w:tab w:val="left" w:pos="1700"/>
        </w:tabs>
        <w:ind w:left="720"/>
        <w:rPr>
          <w:noProof/>
        </w:rPr>
      </w:pPr>
      <w:r>
        <w:rPr>
          <w:noProof/>
        </w:rPr>
        <w:t>6.7 UART</w:t>
      </w:r>
    </w:p>
    <w:p w14:paraId="20B4F8AB" w14:textId="77777777" w:rsidR="008B114F" w:rsidRDefault="008B114F" w:rsidP="008B114F">
      <w:pPr>
        <w:tabs>
          <w:tab w:val="left" w:pos="540"/>
          <w:tab w:val="left" w:pos="1700"/>
        </w:tabs>
        <w:ind w:firstLine="1170"/>
        <w:rPr>
          <w:noProof/>
        </w:rPr>
      </w:pPr>
      <w:r>
        <w:rPr>
          <w:noProof/>
        </w:rPr>
        <w:t>6.7.1 Description</w:t>
      </w:r>
    </w:p>
    <w:p w14:paraId="59B475C9" w14:textId="77777777" w:rsidR="008B114F" w:rsidRPr="008B114F" w:rsidRDefault="008B114F" w:rsidP="008B114F">
      <w:pPr>
        <w:tabs>
          <w:tab w:val="left" w:pos="1700"/>
        </w:tabs>
        <w:ind w:firstLine="189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The UART module instantiates the Tx Engine and Rx Engine, along</w:t>
      </w:r>
    </w:p>
    <w:p w14:paraId="7B178CAA" w14:textId="77777777" w:rsidR="008B114F" w:rsidRPr="008B114F" w:rsidRDefault="008B114F" w:rsidP="008B114F">
      <w:pPr>
        <w:tabs>
          <w:tab w:val="left" w:pos="1700"/>
        </w:tabs>
        <w:ind w:firstLine="189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with OR gate with the Txrdy and Rxrdy, and providing a multiplexer for</w:t>
      </w:r>
    </w:p>
    <w:p w14:paraId="517C3E22" w14:textId="77777777" w:rsidR="008B114F" w:rsidRPr="008B114F" w:rsidRDefault="008B114F" w:rsidP="008B114F">
      <w:pPr>
        <w:tabs>
          <w:tab w:val="left" w:pos="1700"/>
        </w:tabs>
        <w:ind w:firstLine="189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the output of the Rx engine, which determines whether to output the data</w:t>
      </w:r>
    </w:p>
    <w:p w14:paraId="2668793E" w14:textId="77777777" w:rsidR="008B114F" w:rsidRPr="008B114F" w:rsidRDefault="008B114F" w:rsidP="008B114F">
      <w:pPr>
        <w:tabs>
          <w:tab w:val="left" w:pos="1700"/>
        </w:tabs>
        <w:ind w:firstLine="189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received, or the status flags generated from the data. The Txrdy and</w:t>
      </w:r>
    </w:p>
    <w:p w14:paraId="10FFFFAA" w14:textId="77777777" w:rsidR="008B114F" w:rsidRPr="008B114F" w:rsidRDefault="008B114F" w:rsidP="008B114F">
      <w:pPr>
        <w:tabs>
          <w:tab w:val="left" w:pos="1700"/>
        </w:tabs>
        <w:ind w:firstLine="189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Rxrdy are connected to an OR gate and output to provide a single</w:t>
      </w:r>
    </w:p>
    <w:p w14:paraId="47FFE2D1" w14:textId="77777777" w:rsidR="008B114F" w:rsidRPr="008B114F" w:rsidRDefault="008B114F" w:rsidP="008B114F">
      <w:pPr>
        <w:tabs>
          <w:tab w:val="left" w:pos="1700"/>
        </w:tabs>
        <w:ind w:firstLine="189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interrupt signal. The multiplexer is a selector that selects between the</w:t>
      </w:r>
    </w:p>
    <w:p w14:paraId="3EAD3F65" w14:textId="77777777" w:rsidR="008B114F" w:rsidRPr="008B114F" w:rsidRDefault="008B114F" w:rsidP="008B114F">
      <w:pPr>
        <w:tabs>
          <w:tab w:val="left" w:pos="1700"/>
        </w:tabs>
        <w:ind w:firstLine="189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data register, and the status flag register. When Reads [0] is asserted, the</w:t>
      </w:r>
    </w:p>
    <w:p w14:paraId="1765ECDF" w14:textId="77777777" w:rsidR="008B114F" w:rsidRPr="008B114F" w:rsidRDefault="008B114F" w:rsidP="008B114F">
      <w:pPr>
        <w:tabs>
          <w:tab w:val="left" w:pos="1700"/>
        </w:tabs>
        <w:ind w:firstLine="189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data is the output of the mux, otherwise when Reads [1] is asserted, the</w:t>
      </w:r>
    </w:p>
    <w:p w14:paraId="3C3CDF0F" w14:textId="77777777" w:rsidR="008B114F" w:rsidRPr="008B114F" w:rsidRDefault="008B114F" w:rsidP="008B114F">
      <w:pPr>
        <w:tabs>
          <w:tab w:val="left" w:pos="1700"/>
        </w:tabs>
        <w:ind w:firstLine="189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8B114F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status flags are passed out to the output.</w:t>
      </w:r>
    </w:p>
    <w:p w14:paraId="06461732" w14:textId="77777777" w:rsidR="008B114F" w:rsidRDefault="008B114F" w:rsidP="008B114F">
      <w:pPr>
        <w:rPr>
          <w:rFonts w:ascii="Times New Roman" w:hAnsi="Times New Roman" w:cs="Times New Roman"/>
          <w:sz w:val="24"/>
          <w:szCs w:val="24"/>
        </w:rPr>
      </w:pPr>
    </w:p>
    <w:p w14:paraId="0A2ACC69" w14:textId="77777777" w:rsidR="00F91D19" w:rsidRDefault="00F91D19" w:rsidP="008B114F">
      <w:pPr>
        <w:rPr>
          <w:rFonts w:ascii="Times New Roman" w:hAnsi="Times New Roman" w:cs="Times New Roman"/>
          <w:sz w:val="24"/>
          <w:szCs w:val="24"/>
        </w:rPr>
      </w:pPr>
    </w:p>
    <w:p w14:paraId="26F096F0" w14:textId="77777777" w:rsidR="00F91D19" w:rsidRDefault="00F91D19" w:rsidP="008B114F">
      <w:pPr>
        <w:rPr>
          <w:rFonts w:ascii="Times New Roman" w:hAnsi="Times New Roman" w:cs="Times New Roman"/>
          <w:sz w:val="24"/>
          <w:szCs w:val="24"/>
        </w:rPr>
      </w:pPr>
    </w:p>
    <w:p w14:paraId="76DB30E7" w14:textId="77777777" w:rsidR="00F91D19" w:rsidRDefault="00F91D19" w:rsidP="008B114F">
      <w:pPr>
        <w:rPr>
          <w:rFonts w:ascii="Times New Roman" w:hAnsi="Times New Roman" w:cs="Times New Roman"/>
          <w:sz w:val="24"/>
          <w:szCs w:val="24"/>
        </w:rPr>
      </w:pPr>
    </w:p>
    <w:p w14:paraId="51F00534" w14:textId="77777777" w:rsidR="00F91D19" w:rsidRDefault="00F91D19" w:rsidP="008B114F">
      <w:pPr>
        <w:rPr>
          <w:rFonts w:ascii="Times New Roman" w:hAnsi="Times New Roman" w:cs="Times New Roman"/>
          <w:sz w:val="24"/>
          <w:szCs w:val="24"/>
        </w:rPr>
      </w:pPr>
    </w:p>
    <w:p w14:paraId="00047C54" w14:textId="77777777" w:rsidR="00F91D19" w:rsidRDefault="00F91D19" w:rsidP="008B114F">
      <w:pPr>
        <w:rPr>
          <w:rFonts w:ascii="Times New Roman" w:hAnsi="Times New Roman" w:cs="Times New Roman"/>
          <w:sz w:val="24"/>
          <w:szCs w:val="24"/>
        </w:rPr>
      </w:pPr>
    </w:p>
    <w:p w14:paraId="09F97215" w14:textId="77777777" w:rsidR="00F91D19" w:rsidRDefault="00F91D19" w:rsidP="008B114F">
      <w:pPr>
        <w:rPr>
          <w:rFonts w:ascii="Times New Roman" w:hAnsi="Times New Roman" w:cs="Times New Roman"/>
          <w:sz w:val="24"/>
          <w:szCs w:val="24"/>
        </w:rPr>
      </w:pPr>
    </w:p>
    <w:p w14:paraId="49F49D59" w14:textId="77777777" w:rsidR="008B114F" w:rsidRDefault="008B114F" w:rsidP="00FE262A">
      <w:pPr>
        <w:ind w:firstLine="1170"/>
        <w:rPr>
          <w:rFonts w:ascii="Times New Roman" w:hAnsi="Times New Roman" w:cs="Times New Roman"/>
          <w:sz w:val="24"/>
          <w:szCs w:val="24"/>
        </w:rPr>
      </w:pPr>
      <w:r w:rsidRPr="008B114F">
        <w:rPr>
          <w:rFonts w:ascii="Times New Roman" w:hAnsi="Times New Roman" w:cs="Times New Roman"/>
          <w:sz w:val="24"/>
          <w:szCs w:val="24"/>
        </w:rPr>
        <w:lastRenderedPageBreak/>
        <w:t>6.7.2 Block Diagram</w:t>
      </w:r>
    </w:p>
    <w:p w14:paraId="48454469" w14:textId="77777777" w:rsidR="00FE262A" w:rsidRDefault="00FE262A" w:rsidP="00FE262A">
      <w:pPr>
        <w:ind w:firstLine="117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7010BBC" wp14:editId="6E2BFF84">
            <wp:simplePos x="0" y="0"/>
            <wp:positionH relativeFrom="page">
              <wp:align>center</wp:align>
            </wp:positionH>
            <wp:positionV relativeFrom="paragraph">
              <wp:posOffset>87670</wp:posOffset>
            </wp:positionV>
            <wp:extent cx="3000375" cy="41148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E4B42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5079F805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722CB7DF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3896E0F8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0F4166C9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5B10D495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2FB82E5F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47D7CEF9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3D2C05D7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5CE8EBB6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6EA78074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2AF7CC17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7F5D6232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3C8D222F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0D652F08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7DCA0418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4A0C03C8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49F9DB42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115D5762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44EE0D5D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565F45A8" w14:textId="77777777" w:rsidR="00453881" w:rsidRDefault="00453881" w:rsidP="00FE262A">
      <w:pPr>
        <w:tabs>
          <w:tab w:val="left" w:pos="1565"/>
        </w:tabs>
        <w:ind w:firstLine="1170"/>
        <w:rPr>
          <w:rFonts w:ascii="Times New Roman" w:hAnsi="Times New Roman" w:cs="Times New Roman"/>
          <w:sz w:val="24"/>
          <w:szCs w:val="24"/>
        </w:rPr>
      </w:pPr>
    </w:p>
    <w:p w14:paraId="3C00F1CD" w14:textId="77777777" w:rsidR="00FE262A" w:rsidRDefault="00FE262A" w:rsidP="00FE262A">
      <w:pPr>
        <w:tabs>
          <w:tab w:val="left" w:pos="1565"/>
        </w:tabs>
        <w:ind w:firstLine="1170"/>
        <w:rPr>
          <w:rFonts w:ascii="Times New Roman" w:hAnsi="Times New Roman" w:cs="Times New Roman"/>
          <w:sz w:val="24"/>
          <w:szCs w:val="24"/>
        </w:rPr>
      </w:pPr>
      <w:r w:rsidRPr="00FE262A">
        <w:rPr>
          <w:rFonts w:ascii="Times New Roman" w:hAnsi="Times New Roman" w:cs="Times New Roman"/>
          <w:sz w:val="24"/>
          <w:szCs w:val="24"/>
        </w:rPr>
        <w:t>6.7.3 UART I/O</w:t>
      </w:r>
    </w:p>
    <w:p w14:paraId="0B4924EF" w14:textId="77777777" w:rsidR="00FE262A" w:rsidRDefault="00FE262A" w:rsidP="00FE262A">
      <w:pPr>
        <w:tabs>
          <w:tab w:val="left" w:pos="1565"/>
        </w:tabs>
        <w:ind w:firstLine="117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8F64B16" wp14:editId="0BAB66A2">
            <wp:simplePos x="0" y="0"/>
            <wp:positionH relativeFrom="column">
              <wp:posOffset>1014010</wp:posOffset>
            </wp:positionH>
            <wp:positionV relativeFrom="paragraph">
              <wp:posOffset>196940</wp:posOffset>
            </wp:positionV>
            <wp:extent cx="3515779" cy="2783325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779" cy="278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AA80A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69AD387C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355CD75F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45BF27AF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51624C0D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430C62A4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4D311833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6F7A4892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413F0665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29E52630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56F6BC94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52AD5BFF" w14:textId="77777777" w:rsidR="00FE262A" w:rsidRP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5FAF247F" w14:textId="77777777" w:rsid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5D17F453" w14:textId="77777777" w:rsidR="00FE262A" w:rsidRDefault="00FE262A" w:rsidP="00FE262A">
      <w:pPr>
        <w:rPr>
          <w:rFonts w:ascii="Times New Roman" w:hAnsi="Times New Roman" w:cs="Times New Roman"/>
          <w:sz w:val="24"/>
          <w:szCs w:val="24"/>
        </w:rPr>
      </w:pPr>
    </w:p>
    <w:p w14:paraId="7B050C56" w14:textId="77777777" w:rsidR="00FE262A" w:rsidRDefault="00FE262A" w:rsidP="00FE262A">
      <w:pPr>
        <w:tabs>
          <w:tab w:val="left" w:pos="67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0BB72692" w14:textId="77777777" w:rsidR="00FE262A" w:rsidRDefault="00FA421F" w:rsidP="00FA421F">
      <w:pPr>
        <w:tabs>
          <w:tab w:val="left" w:pos="6780"/>
        </w:tabs>
        <w:ind w:firstLine="1170"/>
        <w:rPr>
          <w:rFonts w:ascii="Times New Roman" w:hAnsi="Times New Roman" w:cs="Times New Roman"/>
          <w:sz w:val="24"/>
          <w:szCs w:val="24"/>
        </w:rPr>
      </w:pPr>
      <w:r w:rsidRPr="00FA421F">
        <w:rPr>
          <w:rFonts w:ascii="Times New Roman" w:hAnsi="Times New Roman" w:cs="Times New Roman"/>
          <w:sz w:val="24"/>
          <w:szCs w:val="24"/>
        </w:rPr>
        <w:t>6.7.4 UART Schematic</w:t>
      </w:r>
    </w:p>
    <w:p w14:paraId="0C4F751A" w14:textId="77777777" w:rsidR="00FA421F" w:rsidRDefault="00FA421F" w:rsidP="00FA421F">
      <w:pPr>
        <w:tabs>
          <w:tab w:val="left" w:pos="6780"/>
        </w:tabs>
        <w:ind w:firstLine="117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98D0DF2" wp14:editId="435CE67D">
            <wp:simplePos x="0" y="0"/>
            <wp:positionH relativeFrom="column">
              <wp:posOffset>524510</wp:posOffset>
            </wp:positionH>
            <wp:positionV relativeFrom="paragraph">
              <wp:posOffset>375285</wp:posOffset>
            </wp:positionV>
            <wp:extent cx="4996180" cy="3390265"/>
            <wp:effectExtent l="0" t="0" r="0" b="63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C138D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0496EF67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2D6AFA77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7C177BF9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2BFBEA02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7A4D0D97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790F42E7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59868B3B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19984541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01A59AE5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4933F338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690695BE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3CAB7CA1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19D907D4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360E139A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5512CEA4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4D8E3F4C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651F18A7" w14:textId="77777777" w:rsid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7501BAE5" w14:textId="77777777" w:rsidR="00FA421F" w:rsidRPr="00FA421F" w:rsidRDefault="00FA421F" w:rsidP="00FA421F">
      <w:pPr>
        <w:rPr>
          <w:rFonts w:ascii="Times New Roman" w:hAnsi="Times New Roman" w:cs="Times New Roman"/>
          <w:sz w:val="24"/>
          <w:szCs w:val="24"/>
        </w:rPr>
      </w:pPr>
    </w:p>
    <w:p w14:paraId="5E6BE989" w14:textId="77777777" w:rsidR="00074559" w:rsidRDefault="00074559" w:rsidP="00FA421F">
      <w:pPr>
        <w:tabs>
          <w:tab w:val="left" w:pos="1621"/>
        </w:tabs>
        <w:ind w:firstLine="540"/>
        <w:rPr>
          <w:rFonts w:ascii="Times New Roman" w:hAnsi="Times New Roman" w:cs="Times New Roman"/>
          <w:sz w:val="24"/>
          <w:szCs w:val="24"/>
        </w:rPr>
      </w:pPr>
    </w:p>
    <w:p w14:paraId="6CEB20D5" w14:textId="77777777" w:rsidR="00074559" w:rsidRDefault="00074559" w:rsidP="00FA421F">
      <w:pPr>
        <w:tabs>
          <w:tab w:val="left" w:pos="1621"/>
        </w:tabs>
        <w:ind w:firstLine="540"/>
        <w:rPr>
          <w:rFonts w:ascii="Times New Roman" w:hAnsi="Times New Roman" w:cs="Times New Roman"/>
          <w:sz w:val="24"/>
          <w:szCs w:val="24"/>
        </w:rPr>
      </w:pPr>
    </w:p>
    <w:p w14:paraId="13577315" w14:textId="77777777" w:rsidR="00FA421F" w:rsidRPr="00FA421F" w:rsidRDefault="00FA421F" w:rsidP="00FA421F">
      <w:pPr>
        <w:tabs>
          <w:tab w:val="left" w:pos="1621"/>
        </w:tabs>
        <w:ind w:firstLine="540"/>
        <w:rPr>
          <w:rFonts w:ascii="Times New Roman" w:hAnsi="Times New Roman" w:cs="Times New Roman"/>
          <w:sz w:val="24"/>
          <w:szCs w:val="24"/>
        </w:rPr>
      </w:pPr>
      <w:r w:rsidRPr="00FA421F">
        <w:rPr>
          <w:rFonts w:ascii="Times New Roman" w:hAnsi="Times New Roman" w:cs="Times New Roman"/>
          <w:sz w:val="24"/>
          <w:szCs w:val="24"/>
        </w:rPr>
        <w:t>6.8 TSI – Technology Specific Instantiation</w:t>
      </w:r>
    </w:p>
    <w:p w14:paraId="1CE6AF18" w14:textId="77777777" w:rsidR="00FA421F" w:rsidRPr="00FA421F" w:rsidRDefault="00FA421F" w:rsidP="00FA421F">
      <w:pPr>
        <w:tabs>
          <w:tab w:val="left" w:pos="1621"/>
        </w:tabs>
        <w:ind w:firstLine="1170"/>
        <w:rPr>
          <w:rFonts w:ascii="Times New Roman" w:hAnsi="Times New Roman" w:cs="Times New Roman"/>
          <w:sz w:val="24"/>
          <w:szCs w:val="24"/>
        </w:rPr>
      </w:pPr>
      <w:r w:rsidRPr="00FA421F">
        <w:rPr>
          <w:rFonts w:ascii="Times New Roman" w:hAnsi="Times New Roman" w:cs="Times New Roman"/>
          <w:sz w:val="24"/>
          <w:szCs w:val="24"/>
        </w:rPr>
        <w:t>6.8.1 Description</w:t>
      </w:r>
    </w:p>
    <w:p w14:paraId="58D7E39D" w14:textId="77777777" w:rsidR="00FA421F" w:rsidRPr="00FA421F" w:rsidRDefault="00FA421F" w:rsidP="00FA421F">
      <w:pPr>
        <w:tabs>
          <w:tab w:val="left" w:pos="1621"/>
        </w:tabs>
        <w:ind w:firstLine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A421F">
        <w:rPr>
          <w:rFonts w:ascii="Times New Roman" w:hAnsi="Times New Roman" w:cs="Times New Roman"/>
          <w:b w:val="0"/>
          <w:color w:val="auto"/>
          <w:sz w:val="24"/>
          <w:szCs w:val="24"/>
        </w:rPr>
        <w:t>The technology specific instantiation contains all the references to the</w:t>
      </w:r>
    </w:p>
    <w:p w14:paraId="6D43EB34" w14:textId="77777777" w:rsidR="00FA421F" w:rsidRPr="00FA421F" w:rsidRDefault="00FA421F" w:rsidP="00FA421F">
      <w:pPr>
        <w:tabs>
          <w:tab w:val="left" w:pos="1621"/>
        </w:tabs>
        <w:ind w:firstLine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A421F">
        <w:rPr>
          <w:rFonts w:ascii="Times New Roman" w:hAnsi="Times New Roman" w:cs="Times New Roman"/>
          <w:b w:val="0"/>
          <w:color w:val="auto"/>
          <w:sz w:val="24"/>
          <w:szCs w:val="24"/>
        </w:rPr>
        <w:t>target technology library, Nexys4. Each I/O must have a targeted device to</w:t>
      </w:r>
    </w:p>
    <w:p w14:paraId="61A31CAE" w14:textId="77777777" w:rsidR="00FA421F" w:rsidRPr="00FA421F" w:rsidRDefault="00FA421F" w:rsidP="00FA421F">
      <w:pPr>
        <w:tabs>
          <w:tab w:val="left" w:pos="1621"/>
        </w:tabs>
        <w:ind w:firstLine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A421F">
        <w:rPr>
          <w:rFonts w:ascii="Times New Roman" w:hAnsi="Times New Roman" w:cs="Times New Roman"/>
          <w:b w:val="0"/>
          <w:color w:val="auto"/>
          <w:sz w:val="24"/>
          <w:szCs w:val="24"/>
        </w:rPr>
        <w:t>meet timing and electrical requirements that the manufacturing company</w:t>
      </w:r>
    </w:p>
    <w:p w14:paraId="4990238A" w14:textId="77777777" w:rsidR="00FA421F" w:rsidRPr="00FA421F" w:rsidRDefault="00FA421F" w:rsidP="00FA421F">
      <w:pPr>
        <w:tabs>
          <w:tab w:val="left" w:pos="1621"/>
        </w:tabs>
        <w:ind w:firstLine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A421F">
        <w:rPr>
          <w:rFonts w:ascii="Times New Roman" w:hAnsi="Times New Roman" w:cs="Times New Roman"/>
          <w:b w:val="0"/>
          <w:color w:val="auto"/>
          <w:sz w:val="24"/>
          <w:szCs w:val="24"/>
        </w:rPr>
        <w:t>has defined. The IOBUF is a bi-directional buffer that allows core logic to</w:t>
      </w:r>
    </w:p>
    <w:p w14:paraId="39B0474A" w14:textId="77777777" w:rsidR="00FA421F" w:rsidRPr="00FA421F" w:rsidRDefault="00FA421F" w:rsidP="00FA421F">
      <w:pPr>
        <w:tabs>
          <w:tab w:val="left" w:pos="1621"/>
        </w:tabs>
        <w:ind w:firstLine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A421F">
        <w:rPr>
          <w:rFonts w:ascii="Times New Roman" w:hAnsi="Times New Roman" w:cs="Times New Roman"/>
          <w:b w:val="0"/>
          <w:color w:val="auto"/>
          <w:sz w:val="24"/>
          <w:szCs w:val="24"/>
        </w:rPr>
        <w:t>interface with chip I/O. The buffers also allow for a change in level of</w:t>
      </w:r>
    </w:p>
    <w:p w14:paraId="3AABB9C6" w14:textId="77777777" w:rsidR="00FA421F" w:rsidRPr="00FA421F" w:rsidRDefault="00FA421F" w:rsidP="00FA421F">
      <w:pPr>
        <w:tabs>
          <w:tab w:val="left" w:pos="1621"/>
        </w:tabs>
        <w:ind w:firstLine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A421F">
        <w:rPr>
          <w:rFonts w:ascii="Times New Roman" w:hAnsi="Times New Roman" w:cs="Times New Roman"/>
          <w:b w:val="0"/>
          <w:color w:val="auto"/>
          <w:sz w:val="24"/>
          <w:szCs w:val="24"/>
        </w:rPr>
        <w:t>signals. A change of level is needed when the I/O of the core logic is a</w:t>
      </w:r>
    </w:p>
    <w:p w14:paraId="6902BD3D" w14:textId="77777777" w:rsidR="0079503D" w:rsidRDefault="00FA421F" w:rsidP="0079503D">
      <w:pPr>
        <w:tabs>
          <w:tab w:val="left" w:pos="1621"/>
        </w:tabs>
        <w:ind w:firstLine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A421F">
        <w:rPr>
          <w:rFonts w:ascii="Times New Roman" w:hAnsi="Times New Roman" w:cs="Times New Roman"/>
          <w:b w:val="0"/>
          <w:color w:val="auto"/>
          <w:sz w:val="24"/>
          <w:szCs w:val="24"/>
        </w:rPr>
        <w:t>different voltage to that of the chip I/O.</w:t>
      </w:r>
    </w:p>
    <w:p w14:paraId="2922C4F9" w14:textId="77777777" w:rsidR="0079503D" w:rsidRDefault="0079503D" w:rsidP="0079503D">
      <w:pPr>
        <w:tabs>
          <w:tab w:val="left" w:pos="1621"/>
        </w:tabs>
        <w:ind w:firstLine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35EB48F1" w14:textId="77777777" w:rsidR="00FA421F" w:rsidRPr="00FA421F" w:rsidRDefault="00FA421F" w:rsidP="0079503D">
      <w:pPr>
        <w:tabs>
          <w:tab w:val="left" w:pos="1621"/>
        </w:tabs>
        <w:ind w:firstLine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A421F">
        <w:rPr>
          <w:rFonts w:ascii="Times New Roman" w:hAnsi="Times New Roman" w:cs="Times New Roman"/>
          <w:sz w:val="24"/>
          <w:szCs w:val="24"/>
        </w:rPr>
        <w:lastRenderedPageBreak/>
        <w:t>6.8.2 Block Diagram</w: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E0320A0" wp14:editId="39078473">
            <wp:simplePos x="0" y="0"/>
            <wp:positionH relativeFrom="page">
              <wp:posOffset>1029335</wp:posOffset>
            </wp:positionH>
            <wp:positionV relativeFrom="paragraph">
              <wp:posOffset>224155</wp:posOffset>
            </wp:positionV>
            <wp:extent cx="5349240" cy="5670550"/>
            <wp:effectExtent l="0" t="0" r="3810" b="635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A2024" w14:textId="77777777" w:rsidR="00FA421F" w:rsidRDefault="00FA421F" w:rsidP="00FA421F">
      <w:pPr>
        <w:tabs>
          <w:tab w:val="left" w:pos="1621"/>
        </w:tabs>
        <w:ind w:firstLine="1800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028FCFB6" w14:textId="5AA7EAD2" w:rsidR="00FA421F" w:rsidRPr="00FA421F" w:rsidRDefault="00087E14" w:rsidP="00FA421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CHIP LEVEL VERFICATION </w:t>
      </w:r>
    </w:p>
    <w:p w14:paraId="6220294B" w14:textId="77777777" w:rsidR="002E69E5" w:rsidRDefault="002E69E5" w:rsidP="00FA421F">
      <w:pPr>
        <w:ind w:left="540" w:firstLine="720"/>
        <w:rPr>
          <w:rFonts w:ascii="Times New Roman" w:hAnsi="Times New Roman" w:cs="Times New Roman"/>
          <w:sz w:val="24"/>
          <w:szCs w:val="24"/>
        </w:rPr>
      </w:pPr>
    </w:p>
    <w:p w14:paraId="06DD1A96" w14:textId="77777777" w:rsidR="002E69E5" w:rsidRPr="002E69E5" w:rsidRDefault="002E69E5" w:rsidP="002E69E5">
      <w:pPr>
        <w:ind w:left="990" w:firstLine="270"/>
        <w:rPr>
          <w:rFonts w:ascii="Times New Roman" w:hAnsi="Times New Roman" w:cs="Times New Roman"/>
          <w:color w:val="0F0D29" w:themeColor="text1"/>
          <w:sz w:val="24"/>
          <w:szCs w:val="24"/>
        </w:rPr>
      </w:pPr>
      <w:r w:rsidRPr="002E69E5">
        <w:rPr>
          <w:rFonts w:ascii="Times New Roman" w:hAnsi="Times New Roman" w:cs="Times New Roman"/>
          <w:color w:val="0F0D29" w:themeColor="text1"/>
          <w:sz w:val="24"/>
          <w:szCs w:val="24"/>
        </w:rPr>
        <w:t>CHIP LEVEL VERIFICATION</w:t>
      </w:r>
    </w:p>
    <w:p w14:paraId="6B51AC07" w14:textId="77777777" w:rsidR="002E69E5" w:rsidRDefault="002E69E5" w:rsidP="002E69E5">
      <w:pPr>
        <w:ind w:firstLine="18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2E69E5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N/A</w:t>
      </w:r>
      <w:r w:rsidRPr="002E69E5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ab/>
      </w:r>
      <w:r w:rsidRPr="002E69E5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ab/>
      </w:r>
    </w:p>
    <w:p w14:paraId="374189F2" w14:textId="77777777" w:rsidR="002E69E5" w:rsidRDefault="002E69E5" w:rsidP="002E69E5">
      <w:pPr>
        <w:ind w:firstLine="18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6855D710" w14:textId="77777777" w:rsidR="002E69E5" w:rsidRPr="002E69E5" w:rsidRDefault="002E69E5" w:rsidP="002E69E5">
      <w:pPr>
        <w:ind w:firstLine="1350"/>
        <w:rPr>
          <w:rFonts w:ascii="Times New Roman" w:hAnsi="Times New Roman" w:cs="Times New Roman"/>
          <w:color w:val="0F0D29" w:themeColor="text1"/>
          <w:sz w:val="24"/>
          <w:szCs w:val="24"/>
        </w:rPr>
      </w:pPr>
      <w:r w:rsidRPr="002E69E5">
        <w:rPr>
          <w:rFonts w:ascii="Times New Roman" w:hAnsi="Times New Roman" w:cs="Times New Roman"/>
          <w:color w:val="0F0D29" w:themeColor="text1"/>
          <w:sz w:val="24"/>
          <w:szCs w:val="24"/>
        </w:rPr>
        <w:t>CHIP LEVEL TEST</w:t>
      </w:r>
    </w:p>
    <w:p w14:paraId="40286BF6" w14:textId="77777777" w:rsidR="002E69E5" w:rsidRDefault="002E69E5" w:rsidP="002E69E5">
      <w:pPr>
        <w:ind w:left="180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The undersigned acknowledge they have reviewed the UART Product Design Specification document and agree with the approach it presents. Any changes to </w:t>
      </w:r>
      <w:r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lastRenderedPageBreak/>
        <w:t>this requirements definition will be coordinated with and approved by the undersigned or their designer’s representatives.</w:t>
      </w:r>
    </w:p>
    <w:p w14:paraId="69C28C77" w14:textId="77777777" w:rsidR="002E69E5" w:rsidRDefault="002E69E5" w:rsidP="002E69E5">
      <w:pPr>
        <w:ind w:firstLine="180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679391BC" w14:textId="77777777" w:rsidR="002E69E5" w:rsidRPr="002E69E5" w:rsidRDefault="002E69E5" w:rsidP="002E69E5">
      <w:pPr>
        <w:spacing w:line="480" w:lineRule="auto"/>
        <w:ind w:firstLine="180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2E69E5">
        <w:rPr>
          <w:rFonts w:ascii="Times New Roman" w:hAnsi="Times New Roman" w:cs="Times New Roman"/>
          <w:b w:val="0"/>
          <w:noProof/>
          <w:color w:val="0F0D29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43A685" wp14:editId="21581DCD">
                <wp:simplePos x="0" y="0"/>
                <wp:positionH relativeFrom="column">
                  <wp:posOffset>1880235</wp:posOffset>
                </wp:positionH>
                <wp:positionV relativeFrom="paragraph">
                  <wp:posOffset>172720</wp:posOffset>
                </wp:positionV>
                <wp:extent cx="3429000" cy="0"/>
                <wp:effectExtent l="0" t="0" r="254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CE294" id="Straight Connector 1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05pt,13.6pt" to="418.05pt,13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" strokecolor="#024f75 [3204]" strokeweight="1pt"/>
            </w:pict>
          </mc:Fallback>
        </mc:AlternateContent>
      </w:r>
      <w:r w:rsidRPr="002E69E5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Signatures: </w:t>
      </w:r>
    </w:p>
    <w:p w14:paraId="234AD7B4" w14:textId="77777777" w:rsidR="002E69E5" w:rsidRPr="002E69E5" w:rsidRDefault="002E69E5" w:rsidP="002E69E5">
      <w:pPr>
        <w:spacing w:line="480" w:lineRule="auto"/>
        <w:ind w:firstLine="180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2E69E5">
        <w:rPr>
          <w:rFonts w:ascii="Times New Roman" w:hAnsi="Times New Roman" w:cs="Times New Roman"/>
          <w:b w:val="0"/>
          <w:noProof/>
          <w:color w:val="0F0D29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5E2F0E" wp14:editId="493FF717">
                <wp:simplePos x="0" y="0"/>
                <wp:positionH relativeFrom="column">
                  <wp:posOffset>1880235</wp:posOffset>
                </wp:positionH>
                <wp:positionV relativeFrom="paragraph">
                  <wp:posOffset>85090</wp:posOffset>
                </wp:positionV>
                <wp:extent cx="3429000" cy="0"/>
                <wp:effectExtent l="0" t="0" r="25400" b="2540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54F87E" id="Straight Connector 41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05pt,6.7pt" to="418.05pt,6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" strokecolor="#0f0d29 [3200]" strokeweight="1pt"/>
            </w:pict>
          </mc:Fallback>
        </mc:AlternateContent>
      </w:r>
      <w:r w:rsidRPr="002E69E5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Print Name: </w:t>
      </w:r>
    </w:p>
    <w:p w14:paraId="0941D848" w14:textId="77777777" w:rsidR="002E69E5" w:rsidRPr="002E69E5" w:rsidRDefault="002E69E5" w:rsidP="002E69E5">
      <w:pPr>
        <w:spacing w:line="480" w:lineRule="auto"/>
        <w:ind w:firstLine="180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2E69E5">
        <w:rPr>
          <w:rFonts w:ascii="Times New Roman" w:hAnsi="Times New Roman" w:cs="Times New Roman"/>
          <w:b w:val="0"/>
          <w:noProof/>
          <w:color w:val="0F0D29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F9BDF0" wp14:editId="15F88DCF">
                <wp:simplePos x="0" y="0"/>
                <wp:positionH relativeFrom="column">
                  <wp:posOffset>1499235</wp:posOffset>
                </wp:positionH>
                <wp:positionV relativeFrom="paragraph">
                  <wp:posOffset>112395</wp:posOffset>
                </wp:positionV>
                <wp:extent cx="3886200" cy="0"/>
                <wp:effectExtent l="0" t="0" r="25400" b="254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3A56B" id="Straight Connector 4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05pt,8.85pt" to="424.05pt,8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" strokecolor="#024f75 [3204]" strokeweight="1pt"/>
            </w:pict>
          </mc:Fallback>
        </mc:AlternateContent>
      </w:r>
      <w:r w:rsidRPr="002E69E5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Title:</w:t>
      </w:r>
    </w:p>
    <w:p w14:paraId="3E12E500" w14:textId="77777777" w:rsidR="002E69E5" w:rsidRDefault="002E69E5" w:rsidP="002E69E5">
      <w:pPr>
        <w:spacing w:line="480" w:lineRule="auto"/>
        <w:ind w:firstLine="180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2E69E5">
        <w:rPr>
          <w:rFonts w:ascii="Times New Roman" w:hAnsi="Times New Roman" w:cs="Times New Roman"/>
          <w:b w:val="0"/>
          <w:noProof/>
          <w:color w:val="0F0D29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5F7915" wp14:editId="7BB4ED1F">
                <wp:simplePos x="0" y="0"/>
                <wp:positionH relativeFrom="column">
                  <wp:posOffset>1499870</wp:posOffset>
                </wp:positionH>
                <wp:positionV relativeFrom="paragraph">
                  <wp:posOffset>142240</wp:posOffset>
                </wp:positionV>
                <wp:extent cx="3886200" cy="0"/>
                <wp:effectExtent l="0" t="0" r="25400" b="254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DCB1D8" id="Straight Connector 43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pt,11.2pt" to="424.1pt,11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" strokecolor="#024f75 [3204]" strokeweight="1pt"/>
            </w:pict>
          </mc:Fallback>
        </mc:AlternateContent>
      </w:r>
      <w:r w:rsidRPr="002E69E5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Role: </w:t>
      </w:r>
    </w:p>
    <w:p w14:paraId="75E7F63B" w14:textId="77777777" w:rsidR="002E69E5" w:rsidRDefault="002E69E5" w:rsidP="002E69E5">
      <w:pPr>
        <w:spacing w:line="480" w:lineRule="auto"/>
        <w:ind w:firstLine="180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0F0D29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721507" wp14:editId="3A9D7A6C">
                <wp:simplePos x="0" y="0"/>
                <wp:positionH relativeFrom="column">
                  <wp:posOffset>1574799</wp:posOffset>
                </wp:positionH>
                <wp:positionV relativeFrom="paragraph">
                  <wp:posOffset>139700</wp:posOffset>
                </wp:positionV>
                <wp:extent cx="3810635" cy="2540"/>
                <wp:effectExtent l="0" t="0" r="50165" b="4826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635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B31DF" id="Straight Connector 44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4pt,11pt" to="424.05pt,11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" strokecolor="#024f75 [3204]" strokeweight="1pt"/>
            </w:pict>
          </mc:Fallback>
        </mc:AlternateContent>
      </w:r>
      <w:r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Date: </w:t>
      </w:r>
    </w:p>
    <w:p w14:paraId="22CEAA97" w14:textId="77777777" w:rsidR="00150995" w:rsidRDefault="00150995" w:rsidP="002E69E5">
      <w:pPr>
        <w:spacing w:line="480" w:lineRule="auto"/>
        <w:ind w:firstLine="180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p w14:paraId="72543223" w14:textId="7239AE2E" w:rsidR="00135D6B" w:rsidRPr="00150995" w:rsidRDefault="00150995" w:rsidP="00150995">
      <w:pPr>
        <w:spacing w:line="480" w:lineRule="auto"/>
        <w:ind w:left="-360" w:firstLine="1800"/>
        <w:rPr>
          <w:rFonts w:ascii="Times New Roman" w:hAnsi="Times New Roman" w:cs="Times New Roman"/>
          <w:color w:val="0F0D29" w:themeColor="text1"/>
          <w:sz w:val="24"/>
          <w:szCs w:val="24"/>
        </w:rPr>
      </w:pPr>
      <w:r w:rsidRPr="00150995">
        <w:rPr>
          <w:rFonts w:ascii="Times New Roman" w:hAnsi="Times New Roman" w:cs="Times New Roman"/>
          <w:color w:val="0F0D29" w:themeColor="text1"/>
          <w:sz w:val="24"/>
          <w:szCs w:val="24"/>
        </w:rPr>
        <w:t xml:space="preserve">Appendix A: References </w:t>
      </w:r>
    </w:p>
    <w:p w14:paraId="574E4F01" w14:textId="6D0CD0FC" w:rsidR="00150995" w:rsidRDefault="00150995" w:rsidP="00150995">
      <w:pPr>
        <w:spacing w:line="480" w:lineRule="auto"/>
        <w:ind w:firstLine="162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The following table summarizes the documents references in this document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2"/>
        <w:gridCol w:w="3273"/>
        <w:gridCol w:w="3273"/>
      </w:tblGrid>
      <w:tr w:rsidR="00150995" w14:paraId="64E71B30" w14:textId="77777777" w:rsidTr="00150995">
        <w:tc>
          <w:tcPr>
            <w:tcW w:w="3272" w:type="dxa"/>
          </w:tcPr>
          <w:p w14:paraId="6BD608FE" w14:textId="62F890AE" w:rsidR="00150995" w:rsidRPr="00150995" w:rsidRDefault="00150995" w:rsidP="00150995">
            <w:pPr>
              <w:spacing w:line="480" w:lineRule="auto"/>
              <w:jc w:val="center"/>
              <w:rPr>
                <w:rFonts w:ascii="Times New Roman" w:hAnsi="Times New Roman" w:cs="Times New Roman"/>
                <w:color w:val="0F0D29" w:themeColor="text1"/>
                <w:sz w:val="24"/>
                <w:szCs w:val="24"/>
              </w:rPr>
            </w:pPr>
            <w:r w:rsidRPr="00150995">
              <w:rPr>
                <w:rFonts w:ascii="Times New Roman" w:hAnsi="Times New Roman" w:cs="Times New Roman"/>
                <w:color w:val="0F0D29" w:themeColor="text1"/>
                <w:sz w:val="24"/>
                <w:szCs w:val="24"/>
              </w:rPr>
              <w:t>Document Name and Version</w:t>
            </w:r>
          </w:p>
        </w:tc>
        <w:tc>
          <w:tcPr>
            <w:tcW w:w="3273" w:type="dxa"/>
          </w:tcPr>
          <w:p w14:paraId="0D23F808" w14:textId="74D35F11" w:rsidR="00150995" w:rsidRPr="00150995" w:rsidRDefault="00150995" w:rsidP="00150995">
            <w:pPr>
              <w:spacing w:line="480" w:lineRule="auto"/>
              <w:jc w:val="center"/>
              <w:rPr>
                <w:rFonts w:ascii="Times New Roman" w:hAnsi="Times New Roman" w:cs="Times New Roman"/>
                <w:color w:val="0F0D29" w:themeColor="text1"/>
                <w:sz w:val="24"/>
                <w:szCs w:val="24"/>
              </w:rPr>
            </w:pPr>
            <w:r w:rsidRPr="00150995">
              <w:rPr>
                <w:rFonts w:ascii="Times New Roman" w:hAnsi="Times New Roman" w:cs="Times New Roman"/>
                <w:color w:val="0F0D29" w:themeColor="text1"/>
                <w:sz w:val="24"/>
                <w:szCs w:val="24"/>
              </w:rPr>
              <w:t>Description</w:t>
            </w:r>
          </w:p>
        </w:tc>
        <w:tc>
          <w:tcPr>
            <w:tcW w:w="3273" w:type="dxa"/>
          </w:tcPr>
          <w:p w14:paraId="37EEF2D8" w14:textId="6BF2F2AE" w:rsidR="00150995" w:rsidRPr="00150995" w:rsidRDefault="00150995" w:rsidP="00150995">
            <w:pPr>
              <w:spacing w:line="480" w:lineRule="auto"/>
              <w:jc w:val="center"/>
              <w:rPr>
                <w:rFonts w:ascii="Times New Roman" w:hAnsi="Times New Roman" w:cs="Times New Roman"/>
                <w:color w:val="0F0D29" w:themeColor="text1"/>
                <w:sz w:val="24"/>
                <w:szCs w:val="24"/>
              </w:rPr>
            </w:pPr>
            <w:r w:rsidRPr="00150995">
              <w:rPr>
                <w:rFonts w:ascii="Times New Roman" w:hAnsi="Times New Roman" w:cs="Times New Roman"/>
                <w:color w:val="0F0D29" w:themeColor="text1"/>
                <w:sz w:val="24"/>
                <w:szCs w:val="24"/>
              </w:rPr>
              <w:t>Location</w:t>
            </w:r>
          </w:p>
        </w:tc>
      </w:tr>
      <w:tr w:rsidR="00150995" w14:paraId="63852E36" w14:textId="77777777" w:rsidTr="00150995">
        <w:trPr>
          <w:trHeight w:val="998"/>
        </w:trPr>
        <w:tc>
          <w:tcPr>
            <w:tcW w:w="3272" w:type="dxa"/>
          </w:tcPr>
          <w:p w14:paraId="110AEEA9" w14:textId="1FBA32B5" w:rsidR="00150995" w:rsidRDefault="00150995" w:rsidP="00150995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UART_ChipSpec</w:t>
            </w:r>
            <w:proofErr w:type="spellEnd"/>
            <w:r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 xml:space="preserve"> 1.0</w:t>
            </w:r>
          </w:p>
        </w:tc>
        <w:tc>
          <w:tcPr>
            <w:tcW w:w="3273" w:type="dxa"/>
          </w:tcPr>
          <w:p w14:paraId="6B728449" w14:textId="13EE6496" w:rsidR="00150995" w:rsidRDefault="00150995" w:rsidP="00150995">
            <w:pPr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 xml:space="preserve">Chip specification for the UART project assigned professor John </w:t>
            </w:r>
            <w:proofErr w:type="spellStart"/>
            <w:r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Tramel</w:t>
            </w:r>
            <w:proofErr w:type="spellEnd"/>
            <w:r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 xml:space="preserve"> in CECS 460 at CSULB.</w:t>
            </w:r>
          </w:p>
        </w:tc>
        <w:tc>
          <w:tcPr>
            <w:tcW w:w="3273" w:type="dxa"/>
          </w:tcPr>
          <w:p w14:paraId="2349DBE2" w14:textId="3B9588B6" w:rsidR="00150995" w:rsidRDefault="00150995" w:rsidP="00150995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N/A</w:t>
            </w:r>
          </w:p>
        </w:tc>
      </w:tr>
    </w:tbl>
    <w:p w14:paraId="43D378D0" w14:textId="77777777" w:rsidR="00150995" w:rsidRDefault="00150995" w:rsidP="00517288">
      <w:pPr>
        <w:spacing w:line="480" w:lineRule="auto"/>
        <w:rPr>
          <w:rFonts w:ascii="Times New Roman" w:hAnsi="Times New Roman" w:cs="Times New Roman"/>
          <w:color w:val="0F0D29" w:themeColor="text1"/>
          <w:sz w:val="24"/>
          <w:szCs w:val="24"/>
        </w:rPr>
      </w:pPr>
    </w:p>
    <w:p w14:paraId="72AA8D20" w14:textId="35DEB7C5" w:rsidR="00150995" w:rsidRDefault="00150995" w:rsidP="00150995">
      <w:pPr>
        <w:spacing w:line="480" w:lineRule="auto"/>
        <w:ind w:left="1530"/>
        <w:rPr>
          <w:rFonts w:ascii="Times New Roman" w:hAnsi="Times New Roman" w:cs="Times New Roman"/>
          <w:color w:val="0F0D29" w:themeColor="text1"/>
          <w:sz w:val="24"/>
          <w:szCs w:val="24"/>
        </w:rPr>
      </w:pPr>
      <w:r w:rsidRPr="00150995">
        <w:rPr>
          <w:rFonts w:ascii="Times New Roman" w:hAnsi="Times New Roman" w:cs="Times New Roman"/>
          <w:color w:val="0F0D29" w:themeColor="text1"/>
          <w:sz w:val="24"/>
          <w:szCs w:val="24"/>
        </w:rPr>
        <w:t xml:space="preserve">Appendix B: Key Terms </w:t>
      </w:r>
    </w:p>
    <w:p w14:paraId="65761791" w14:textId="7E743DD1" w:rsidR="00150995" w:rsidRDefault="00150995" w:rsidP="00150995">
      <w:pPr>
        <w:spacing w:line="240" w:lineRule="auto"/>
        <w:ind w:left="1710" w:hanging="18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The following table provides definitions for terms relevant to this document in alphabetical order. </w:t>
      </w:r>
    </w:p>
    <w:p w14:paraId="6D733353" w14:textId="77777777" w:rsidR="00150995" w:rsidRPr="00150995" w:rsidRDefault="00150995" w:rsidP="00150995">
      <w:pPr>
        <w:spacing w:line="240" w:lineRule="auto"/>
        <w:ind w:left="1710" w:hanging="18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tbl>
      <w:tblPr>
        <w:tblStyle w:val="TableGrid"/>
        <w:tblW w:w="0" w:type="auto"/>
        <w:tblInd w:w="664" w:type="dxa"/>
        <w:tblLook w:val="04A0" w:firstRow="1" w:lastRow="0" w:firstColumn="1" w:lastColumn="0" w:noHBand="0" w:noVBand="1"/>
      </w:tblPr>
      <w:tblGrid>
        <w:gridCol w:w="4054"/>
        <w:gridCol w:w="4054"/>
      </w:tblGrid>
      <w:tr w:rsidR="00150995" w14:paraId="1DC01BB7" w14:textId="77777777" w:rsidTr="00150995">
        <w:tc>
          <w:tcPr>
            <w:tcW w:w="4054" w:type="dxa"/>
          </w:tcPr>
          <w:p w14:paraId="14EA216B" w14:textId="2A942C29" w:rsidR="00150995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color w:val="0F0D29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24"/>
                <w:szCs w:val="24"/>
              </w:rPr>
              <w:t>Term</w:t>
            </w:r>
          </w:p>
        </w:tc>
        <w:tc>
          <w:tcPr>
            <w:tcW w:w="4054" w:type="dxa"/>
          </w:tcPr>
          <w:p w14:paraId="7510BA18" w14:textId="116EE874" w:rsidR="00150995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color w:val="0F0D29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24"/>
                <w:szCs w:val="24"/>
              </w:rPr>
              <w:t>Definition</w:t>
            </w:r>
          </w:p>
        </w:tc>
      </w:tr>
      <w:tr w:rsidR="00150995" w14:paraId="5F76D932" w14:textId="77777777" w:rsidTr="00150995">
        <w:tc>
          <w:tcPr>
            <w:tcW w:w="4054" w:type="dxa"/>
          </w:tcPr>
          <w:p w14:paraId="6DF3EBA8" w14:textId="434E31AD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AISO</w:t>
            </w:r>
          </w:p>
        </w:tc>
        <w:tc>
          <w:tcPr>
            <w:tcW w:w="4054" w:type="dxa"/>
          </w:tcPr>
          <w:p w14:paraId="41A4845E" w14:textId="7577508C" w:rsidR="00150995" w:rsidRPr="00087E14" w:rsidRDefault="00150995" w:rsidP="00087E14">
            <w:pPr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Asynchronous In, Synchronous Out</w:t>
            </w:r>
          </w:p>
        </w:tc>
      </w:tr>
      <w:tr w:rsidR="00150995" w14:paraId="00373A6C" w14:textId="77777777" w:rsidTr="00150995">
        <w:tc>
          <w:tcPr>
            <w:tcW w:w="4054" w:type="dxa"/>
          </w:tcPr>
          <w:p w14:paraId="6D774534" w14:textId="29D49AA8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CSULB</w:t>
            </w:r>
          </w:p>
        </w:tc>
        <w:tc>
          <w:tcPr>
            <w:tcW w:w="4054" w:type="dxa"/>
          </w:tcPr>
          <w:p w14:paraId="13A6C744" w14:textId="0ABC6601" w:rsidR="00150995" w:rsidRPr="00087E14" w:rsidRDefault="00150995" w:rsidP="00087E14">
            <w:pPr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California State University, Long Beach</w:t>
            </w:r>
          </w:p>
        </w:tc>
      </w:tr>
      <w:tr w:rsidR="00150995" w14:paraId="6DBE244C" w14:textId="77777777" w:rsidTr="00150995">
        <w:tc>
          <w:tcPr>
            <w:tcW w:w="4054" w:type="dxa"/>
          </w:tcPr>
          <w:p w14:paraId="61C8F5FB" w14:textId="5C3DEC95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FSM</w:t>
            </w:r>
          </w:p>
        </w:tc>
        <w:tc>
          <w:tcPr>
            <w:tcW w:w="4054" w:type="dxa"/>
          </w:tcPr>
          <w:p w14:paraId="75919997" w14:textId="66D86F86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Finite State Machine</w:t>
            </w:r>
          </w:p>
        </w:tc>
      </w:tr>
      <w:tr w:rsidR="00150995" w14:paraId="2666757E" w14:textId="77777777" w:rsidTr="00150995">
        <w:tc>
          <w:tcPr>
            <w:tcW w:w="4054" w:type="dxa"/>
          </w:tcPr>
          <w:p w14:paraId="32836DEC" w14:textId="4EA9E9E4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I/O</w:t>
            </w:r>
          </w:p>
        </w:tc>
        <w:tc>
          <w:tcPr>
            <w:tcW w:w="4054" w:type="dxa"/>
          </w:tcPr>
          <w:p w14:paraId="771CC961" w14:textId="183B492A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Input/output</w:t>
            </w:r>
          </w:p>
        </w:tc>
      </w:tr>
      <w:tr w:rsidR="00150995" w14:paraId="7AE1CC10" w14:textId="77777777" w:rsidTr="00150995">
        <w:tc>
          <w:tcPr>
            <w:tcW w:w="4054" w:type="dxa"/>
          </w:tcPr>
          <w:p w14:paraId="43B621F0" w14:textId="677EC0E5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ISR</w:t>
            </w:r>
          </w:p>
        </w:tc>
        <w:tc>
          <w:tcPr>
            <w:tcW w:w="4054" w:type="dxa"/>
          </w:tcPr>
          <w:p w14:paraId="3D40D2BF" w14:textId="35728FCC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Interrupt Service Routine</w:t>
            </w:r>
          </w:p>
        </w:tc>
      </w:tr>
      <w:tr w:rsidR="00150995" w14:paraId="431653A9" w14:textId="77777777" w:rsidTr="00150995">
        <w:tc>
          <w:tcPr>
            <w:tcW w:w="4054" w:type="dxa"/>
          </w:tcPr>
          <w:p w14:paraId="435E8A7B" w14:textId="04BAEEB5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lastRenderedPageBreak/>
              <w:t>LED</w:t>
            </w:r>
          </w:p>
        </w:tc>
        <w:tc>
          <w:tcPr>
            <w:tcW w:w="4054" w:type="dxa"/>
          </w:tcPr>
          <w:p w14:paraId="1CF37683" w14:textId="2438ACA1" w:rsidR="00150995" w:rsidRPr="00087E14" w:rsidRDefault="00087E14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Light Emitting Diode</w:t>
            </w:r>
          </w:p>
        </w:tc>
      </w:tr>
      <w:tr w:rsidR="00150995" w14:paraId="7B30CB22" w14:textId="77777777" w:rsidTr="00150995">
        <w:tc>
          <w:tcPr>
            <w:tcW w:w="4054" w:type="dxa"/>
          </w:tcPr>
          <w:p w14:paraId="4A944C97" w14:textId="12643D3F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PED</w:t>
            </w:r>
          </w:p>
        </w:tc>
        <w:tc>
          <w:tcPr>
            <w:tcW w:w="4054" w:type="dxa"/>
          </w:tcPr>
          <w:p w14:paraId="364B20A9" w14:textId="07036027" w:rsidR="00150995" w:rsidRPr="00087E14" w:rsidRDefault="00087E14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Positive Edge Detect</w:t>
            </w:r>
          </w:p>
        </w:tc>
      </w:tr>
      <w:tr w:rsidR="00150995" w14:paraId="7A9917D5" w14:textId="77777777" w:rsidTr="00150995">
        <w:tc>
          <w:tcPr>
            <w:tcW w:w="4054" w:type="dxa"/>
          </w:tcPr>
          <w:p w14:paraId="19EDCC18" w14:textId="2A8E42CD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Rx</w:t>
            </w:r>
          </w:p>
        </w:tc>
        <w:tc>
          <w:tcPr>
            <w:tcW w:w="4054" w:type="dxa"/>
          </w:tcPr>
          <w:p w14:paraId="52BB6832" w14:textId="765BE154" w:rsidR="00150995" w:rsidRPr="00087E14" w:rsidRDefault="00087E14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Receive</w:t>
            </w:r>
          </w:p>
        </w:tc>
      </w:tr>
      <w:tr w:rsidR="00150995" w14:paraId="61835D63" w14:textId="77777777" w:rsidTr="00150995">
        <w:tc>
          <w:tcPr>
            <w:tcW w:w="4054" w:type="dxa"/>
          </w:tcPr>
          <w:p w14:paraId="5E344621" w14:textId="2EA56CB1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TSI</w:t>
            </w:r>
          </w:p>
        </w:tc>
        <w:tc>
          <w:tcPr>
            <w:tcW w:w="4054" w:type="dxa"/>
          </w:tcPr>
          <w:p w14:paraId="167354A8" w14:textId="278C5FE2" w:rsidR="00150995" w:rsidRPr="00087E14" w:rsidRDefault="00087E14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Technology Specific Instantiation</w:t>
            </w:r>
          </w:p>
        </w:tc>
      </w:tr>
      <w:tr w:rsidR="00150995" w14:paraId="1A17FEE1" w14:textId="77777777" w:rsidTr="00150995">
        <w:tc>
          <w:tcPr>
            <w:tcW w:w="4054" w:type="dxa"/>
          </w:tcPr>
          <w:p w14:paraId="07A28D30" w14:textId="1B47A150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proofErr w:type="spellStart"/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Tx</w:t>
            </w:r>
            <w:proofErr w:type="spellEnd"/>
          </w:p>
        </w:tc>
        <w:tc>
          <w:tcPr>
            <w:tcW w:w="4054" w:type="dxa"/>
          </w:tcPr>
          <w:p w14:paraId="020F2556" w14:textId="4F471EEB" w:rsidR="00150995" w:rsidRPr="00087E14" w:rsidRDefault="00087E14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Transmit</w:t>
            </w:r>
          </w:p>
        </w:tc>
      </w:tr>
      <w:tr w:rsidR="00150995" w14:paraId="199AA291" w14:textId="77777777" w:rsidTr="00150995">
        <w:tc>
          <w:tcPr>
            <w:tcW w:w="4054" w:type="dxa"/>
          </w:tcPr>
          <w:p w14:paraId="2599BEC8" w14:textId="260439D4" w:rsidR="00150995" w:rsidRPr="00087E14" w:rsidRDefault="00150995" w:rsidP="00087E14">
            <w:pPr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UART</w:t>
            </w:r>
          </w:p>
        </w:tc>
        <w:tc>
          <w:tcPr>
            <w:tcW w:w="4054" w:type="dxa"/>
          </w:tcPr>
          <w:p w14:paraId="1638BC40" w14:textId="7679F196" w:rsidR="00150995" w:rsidRPr="00087E14" w:rsidRDefault="00087E14" w:rsidP="00087E14">
            <w:pPr>
              <w:jc w:val="center"/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</w:pPr>
            <w:r w:rsidRPr="00087E14">
              <w:rPr>
                <w:rFonts w:ascii="Times New Roman" w:hAnsi="Times New Roman" w:cs="Times New Roman"/>
                <w:b w:val="0"/>
                <w:color w:val="0F0D29" w:themeColor="text1"/>
                <w:sz w:val="24"/>
                <w:szCs w:val="24"/>
              </w:rPr>
              <w:t>Universal Asynchronous Receiver- Transmitter</w:t>
            </w:r>
          </w:p>
        </w:tc>
      </w:tr>
    </w:tbl>
    <w:p w14:paraId="03015713" w14:textId="77777777" w:rsidR="00150995" w:rsidRPr="00150995" w:rsidRDefault="00150995" w:rsidP="00150995">
      <w:pPr>
        <w:spacing w:line="480" w:lineRule="auto"/>
        <w:ind w:left="1710" w:hanging="1710"/>
        <w:rPr>
          <w:rFonts w:ascii="Times New Roman" w:hAnsi="Times New Roman" w:cs="Times New Roman"/>
          <w:color w:val="0F0D29" w:themeColor="text1"/>
          <w:sz w:val="24"/>
          <w:szCs w:val="24"/>
        </w:rPr>
      </w:pPr>
    </w:p>
    <w:p w14:paraId="5AAC1CA8" w14:textId="534FCBFE" w:rsidR="00087E14" w:rsidRDefault="00150995" w:rsidP="008C035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ab/>
      </w:r>
      <w:r w:rsidR="00087E14" w:rsidRPr="00087E14">
        <w:rPr>
          <w:rFonts w:ascii="Times New Roman" w:hAnsi="Times New Roman" w:cs="Times New Roman"/>
          <w:sz w:val="24"/>
          <w:szCs w:val="24"/>
        </w:rPr>
        <w:t>8. CHIP LEVEL TEST</w:t>
      </w:r>
    </w:p>
    <w:p w14:paraId="3751AEF5" w14:textId="65E4011D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8.1 Assembly Code</w:t>
      </w:r>
    </w:p>
    <w:p w14:paraId="53B1C51E" w14:textId="142BA929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8.1.1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Full_UART.tba</w:t>
      </w:r>
      <w:proofErr w:type="spellEnd"/>
    </w:p>
    <w:p w14:paraId="770BA0FB" w14:textId="72D8B744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 Modules </w:t>
      </w:r>
      <w:proofErr w:type="gram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(.V</w:t>
      </w:r>
      <w:proofErr w:type="gramEnd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 files)</w:t>
      </w:r>
    </w:p>
    <w:p w14:paraId="6A0533A1" w14:textId="440852EE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8.2.1 Address </w:t>
      </w:r>
      <w:proofErr w:type="spellStart"/>
      <w:proofErr w:type="gram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decoder.v</w:t>
      </w:r>
      <w:proofErr w:type="spellEnd"/>
      <w:proofErr w:type="gramEnd"/>
    </w:p>
    <w:p w14:paraId="22AF8EDC" w14:textId="6E0EFE5F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8.2.2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AISO.v</w:t>
      </w:r>
      <w:proofErr w:type="spellEnd"/>
    </w:p>
    <w:p w14:paraId="0E625978" w14:textId="7C269976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8.2.3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Baud_Rate.v</w:t>
      </w:r>
      <w:proofErr w:type="spellEnd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 </w:t>
      </w:r>
    </w:p>
    <w:p w14:paraId="5041820A" w14:textId="2546C348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8.2.4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Bit_Counter.v</w:t>
      </w:r>
      <w:proofErr w:type="spellEnd"/>
    </w:p>
    <w:p w14:paraId="6FDA5048" w14:textId="739B64A7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8.2.5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Bit_Time_Counter.v</w:t>
      </w:r>
      <w:proofErr w:type="spellEnd"/>
    </w:p>
    <w:p w14:paraId="26BE7501" w14:textId="3450CA6F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8.2.6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D_Flop.v</w:t>
      </w:r>
      <w:proofErr w:type="spellEnd"/>
    </w:p>
    <w:p w14:paraId="2B714AD6" w14:textId="44AA9874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8.2.7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Decode.v</w:t>
      </w:r>
      <w:proofErr w:type="spellEnd"/>
    </w:p>
    <w:p w14:paraId="1A72E43C" w14:textId="6AEFA6DB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8.2.8 Lab3_Top.v</w:t>
      </w:r>
    </w:p>
    <w:p w14:paraId="5FA77EFE" w14:textId="03BAA28B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8.2.9 Lab4_Top.v</w:t>
      </w:r>
    </w:p>
    <w:p w14:paraId="06E113A0" w14:textId="0317DB75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8.2.10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Id_</w:t>
      </w:r>
      <w:proofErr w:type="gram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reg.v</w:t>
      </w:r>
      <w:proofErr w:type="spellEnd"/>
      <w:proofErr w:type="gramEnd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 </w:t>
      </w:r>
    </w:p>
    <w:p w14:paraId="29FA5190" w14:textId="5E8E110F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8.2.11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PED.v</w:t>
      </w:r>
      <w:proofErr w:type="spellEnd"/>
    </w:p>
    <w:p w14:paraId="454AB853" w14:textId="7E50C04F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8.2.12 </w:t>
      </w:r>
      <w:proofErr w:type="spellStart"/>
      <w:proofErr w:type="gram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remap.v</w:t>
      </w:r>
      <w:proofErr w:type="spellEnd"/>
      <w:proofErr w:type="gramEnd"/>
    </w:p>
    <w:p w14:paraId="0B31532E" w14:textId="2B514DFF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lastRenderedPageBreak/>
        <w:t xml:space="preserve">8.2.13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RX_Control.v</w:t>
      </w:r>
      <w:proofErr w:type="spellEnd"/>
    </w:p>
    <w:p w14:paraId="7AEE842B" w14:textId="0CE29D2F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8.2.14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RX_DataPath.v</w:t>
      </w:r>
      <w:proofErr w:type="spellEnd"/>
    </w:p>
    <w:p w14:paraId="692A0A86" w14:textId="459ADFBA" w:rsidR="008C0352" w:rsidRPr="00517288" w:rsidRDefault="008C0352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8.2.15 </w:t>
      </w:r>
      <w:proofErr w:type="spellStart"/>
      <w:r w:rsidR="00037B16"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RX_Top.v</w:t>
      </w:r>
      <w:proofErr w:type="spellEnd"/>
    </w:p>
    <w:p w14:paraId="43022D91" w14:textId="64B361A1" w:rsidR="00037B16" w:rsidRPr="00517288" w:rsidRDefault="00037B16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8.2.16 Shift_Reg10bit.v</w:t>
      </w:r>
    </w:p>
    <w:p w14:paraId="6185CA6B" w14:textId="58458791" w:rsidR="00037B16" w:rsidRPr="00517288" w:rsidRDefault="00037B16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8.2.17 Shift_Reg11bit.v </w:t>
      </w:r>
    </w:p>
    <w:p w14:paraId="50B559DE" w14:textId="77995DB7" w:rsidR="00037B16" w:rsidRPr="00517288" w:rsidRDefault="00037B16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8.2.18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SR_Flop.v</w:t>
      </w:r>
      <w:proofErr w:type="spellEnd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 </w:t>
      </w:r>
    </w:p>
    <w:p w14:paraId="7E6EB16B" w14:textId="79033995" w:rsidR="00037B16" w:rsidRPr="00517288" w:rsidRDefault="00037B16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8.2.19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TSI.v</w:t>
      </w:r>
      <w:proofErr w:type="spellEnd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 </w:t>
      </w:r>
    </w:p>
    <w:p w14:paraId="51AD1B75" w14:textId="1FADC2F1" w:rsidR="00037B16" w:rsidRPr="00517288" w:rsidRDefault="00037B16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8.2.20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TX_Engine.v</w:t>
      </w:r>
      <w:proofErr w:type="spellEnd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 </w:t>
      </w:r>
    </w:p>
    <w:p w14:paraId="0BC5006B" w14:textId="24E68A22" w:rsidR="00037B16" w:rsidRPr="00517288" w:rsidRDefault="00037B16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8.2.21 </w:t>
      </w:r>
      <w:proofErr w:type="spellStart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>UART.v</w:t>
      </w:r>
      <w:proofErr w:type="spellEnd"/>
      <w:r w:rsidRPr="00517288"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  <w:t xml:space="preserve"> </w:t>
      </w:r>
    </w:p>
    <w:p w14:paraId="681C689F" w14:textId="77777777" w:rsidR="00037B16" w:rsidRPr="00517288" w:rsidRDefault="00037B16" w:rsidP="008C0352">
      <w:pPr>
        <w:spacing w:line="480" w:lineRule="auto"/>
        <w:ind w:left="990"/>
        <w:rPr>
          <w:rFonts w:ascii="Times New Roman" w:hAnsi="Times New Roman" w:cs="Times New Roman"/>
          <w:b w:val="0"/>
          <w:color w:val="0F0D29" w:themeColor="text1"/>
          <w:sz w:val="24"/>
          <w:szCs w:val="24"/>
        </w:rPr>
      </w:pPr>
    </w:p>
    <w:sectPr w:rsidR="00037B16" w:rsidRPr="00517288" w:rsidSect="00074559">
      <w:headerReference w:type="default" r:id="rId40"/>
      <w:footerReference w:type="default" r:id="rId41"/>
      <w:pgSz w:w="12240" w:h="15840"/>
      <w:pgMar w:top="720" w:right="1152" w:bottom="720" w:left="1260" w:header="0" w:footer="288" w:gutter="0"/>
      <w:pgNumType w:start="0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EC893A" w14:textId="77777777" w:rsidR="006F5632" w:rsidRDefault="006F5632">
      <w:r>
        <w:separator/>
      </w:r>
    </w:p>
    <w:p w14:paraId="62594BDD" w14:textId="77777777" w:rsidR="006F5632" w:rsidRDefault="006F5632"/>
  </w:endnote>
  <w:endnote w:type="continuationSeparator" w:id="0">
    <w:p w14:paraId="66EFF9B8" w14:textId="77777777" w:rsidR="006F5632" w:rsidRDefault="006F5632">
      <w:r>
        <w:continuationSeparator/>
      </w:r>
    </w:p>
    <w:p w14:paraId="1F4BE834" w14:textId="77777777" w:rsidR="006F5632" w:rsidRDefault="006F56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11520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ED3DA0" w14:textId="77777777" w:rsidR="002E69E5" w:rsidRDefault="002E69E5">
        <w:pPr>
          <w:pStyle w:val="Footer"/>
          <w:jc w:val="center"/>
        </w:pPr>
      </w:p>
      <w:p w14:paraId="5E61EDD4" w14:textId="77777777" w:rsidR="002E69E5" w:rsidRDefault="002E69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4D05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DEDBB86" w14:textId="77777777" w:rsidR="002E69E5" w:rsidRDefault="002E69E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EB5042" w14:textId="77777777" w:rsidR="006F5632" w:rsidRDefault="006F5632">
      <w:r>
        <w:separator/>
      </w:r>
    </w:p>
    <w:p w14:paraId="6A72E3D8" w14:textId="77777777" w:rsidR="006F5632" w:rsidRDefault="006F5632"/>
  </w:footnote>
  <w:footnote w:type="continuationSeparator" w:id="0">
    <w:p w14:paraId="74BAEEB2" w14:textId="77777777" w:rsidR="006F5632" w:rsidRDefault="006F5632">
      <w:r>
        <w:continuationSeparator/>
      </w:r>
    </w:p>
    <w:p w14:paraId="42640E30" w14:textId="77777777" w:rsidR="006F5632" w:rsidRDefault="006F5632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B7660C" w14:textId="77777777" w:rsidR="00517288" w:rsidRDefault="00517288"/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2E69E5" w14:paraId="5BCE6A6C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41D1C2B" w14:textId="6C965CC1" w:rsidR="00517288" w:rsidRDefault="00517288" w:rsidP="00517288">
          <w:pPr>
            <w:pStyle w:val="Header"/>
          </w:pPr>
        </w:p>
        <w:p w14:paraId="36FBD088" w14:textId="271D397C" w:rsidR="002E69E5" w:rsidRPr="00517288" w:rsidRDefault="00517288" w:rsidP="00517288">
          <w:pPr>
            <w:tabs>
              <w:tab w:val="left" w:pos="4040"/>
            </w:tabs>
          </w:pPr>
          <w:r>
            <w:tab/>
          </w:r>
          <w:r>
            <w:t>UART</w:t>
          </w:r>
        </w:p>
      </w:tc>
    </w:tr>
  </w:tbl>
  <w:p w14:paraId="18D5920B" w14:textId="77777777" w:rsidR="002E69E5" w:rsidRDefault="002E69E5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3A8"/>
    <w:rsid w:val="0002482E"/>
    <w:rsid w:val="00037B16"/>
    <w:rsid w:val="00050324"/>
    <w:rsid w:val="00074559"/>
    <w:rsid w:val="00087E14"/>
    <w:rsid w:val="000A0150"/>
    <w:rsid w:val="000E63C9"/>
    <w:rsid w:val="001113DC"/>
    <w:rsid w:val="00130E9D"/>
    <w:rsid w:val="00133061"/>
    <w:rsid w:val="00135D6B"/>
    <w:rsid w:val="00150417"/>
    <w:rsid w:val="00150995"/>
    <w:rsid w:val="00150A6D"/>
    <w:rsid w:val="00153E31"/>
    <w:rsid w:val="00155B8D"/>
    <w:rsid w:val="00163FE8"/>
    <w:rsid w:val="0016475A"/>
    <w:rsid w:val="00185B35"/>
    <w:rsid w:val="001B6B5D"/>
    <w:rsid w:val="001E25FB"/>
    <w:rsid w:val="001F2BC8"/>
    <w:rsid w:val="001F5F6B"/>
    <w:rsid w:val="0020023B"/>
    <w:rsid w:val="00243EBC"/>
    <w:rsid w:val="00246A35"/>
    <w:rsid w:val="00264545"/>
    <w:rsid w:val="00284348"/>
    <w:rsid w:val="002E69E5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3D63DA"/>
    <w:rsid w:val="003F51C9"/>
    <w:rsid w:val="004110DE"/>
    <w:rsid w:val="00417846"/>
    <w:rsid w:val="004348EF"/>
    <w:rsid w:val="0044085A"/>
    <w:rsid w:val="00453881"/>
    <w:rsid w:val="004721DC"/>
    <w:rsid w:val="004B21A5"/>
    <w:rsid w:val="005037F0"/>
    <w:rsid w:val="00516A86"/>
    <w:rsid w:val="00517288"/>
    <w:rsid w:val="005275F6"/>
    <w:rsid w:val="005521DF"/>
    <w:rsid w:val="00572102"/>
    <w:rsid w:val="005D5829"/>
    <w:rsid w:val="005F1BB0"/>
    <w:rsid w:val="0063659E"/>
    <w:rsid w:val="00656C4D"/>
    <w:rsid w:val="00680C6D"/>
    <w:rsid w:val="006E5716"/>
    <w:rsid w:val="006F5632"/>
    <w:rsid w:val="00717C5B"/>
    <w:rsid w:val="00725391"/>
    <w:rsid w:val="00726C25"/>
    <w:rsid w:val="007302B3"/>
    <w:rsid w:val="00730733"/>
    <w:rsid w:val="00730E3A"/>
    <w:rsid w:val="00736AAF"/>
    <w:rsid w:val="007532EA"/>
    <w:rsid w:val="00765B2A"/>
    <w:rsid w:val="00783A34"/>
    <w:rsid w:val="0079503D"/>
    <w:rsid w:val="00795916"/>
    <w:rsid w:val="007C6B52"/>
    <w:rsid w:val="007D16C5"/>
    <w:rsid w:val="007E51C7"/>
    <w:rsid w:val="00862FE4"/>
    <w:rsid w:val="0086389A"/>
    <w:rsid w:val="0087605E"/>
    <w:rsid w:val="008B114F"/>
    <w:rsid w:val="008B1FEE"/>
    <w:rsid w:val="008C0352"/>
    <w:rsid w:val="00903C32"/>
    <w:rsid w:val="00916B16"/>
    <w:rsid w:val="009173B9"/>
    <w:rsid w:val="0093335D"/>
    <w:rsid w:val="0093613E"/>
    <w:rsid w:val="00943026"/>
    <w:rsid w:val="00966B81"/>
    <w:rsid w:val="009C0919"/>
    <w:rsid w:val="009C7720"/>
    <w:rsid w:val="00A23AFA"/>
    <w:rsid w:val="00A31B3E"/>
    <w:rsid w:val="00A532F3"/>
    <w:rsid w:val="00A768BA"/>
    <w:rsid w:val="00A8489E"/>
    <w:rsid w:val="00AC29F3"/>
    <w:rsid w:val="00B231E5"/>
    <w:rsid w:val="00B500D2"/>
    <w:rsid w:val="00BF07FA"/>
    <w:rsid w:val="00C02B87"/>
    <w:rsid w:val="00C360B1"/>
    <w:rsid w:val="00C4086D"/>
    <w:rsid w:val="00C445CB"/>
    <w:rsid w:val="00CA1896"/>
    <w:rsid w:val="00CB5B28"/>
    <w:rsid w:val="00CF5371"/>
    <w:rsid w:val="00D0323A"/>
    <w:rsid w:val="00D0559F"/>
    <w:rsid w:val="00D077E9"/>
    <w:rsid w:val="00D2255D"/>
    <w:rsid w:val="00D22585"/>
    <w:rsid w:val="00D42CB7"/>
    <w:rsid w:val="00D46548"/>
    <w:rsid w:val="00D47333"/>
    <w:rsid w:val="00D5413D"/>
    <w:rsid w:val="00D570A9"/>
    <w:rsid w:val="00D70D02"/>
    <w:rsid w:val="00D770C7"/>
    <w:rsid w:val="00D86945"/>
    <w:rsid w:val="00D90290"/>
    <w:rsid w:val="00DC5A93"/>
    <w:rsid w:val="00DD152F"/>
    <w:rsid w:val="00DE213F"/>
    <w:rsid w:val="00DF027C"/>
    <w:rsid w:val="00E00A32"/>
    <w:rsid w:val="00E22ACD"/>
    <w:rsid w:val="00E620B0"/>
    <w:rsid w:val="00E74143"/>
    <w:rsid w:val="00E81B40"/>
    <w:rsid w:val="00E848C5"/>
    <w:rsid w:val="00EC03A8"/>
    <w:rsid w:val="00EC0636"/>
    <w:rsid w:val="00ED4D05"/>
    <w:rsid w:val="00EF555B"/>
    <w:rsid w:val="00F027BB"/>
    <w:rsid w:val="00F11DCF"/>
    <w:rsid w:val="00F162EA"/>
    <w:rsid w:val="00F52D27"/>
    <w:rsid w:val="00F83527"/>
    <w:rsid w:val="00F91D19"/>
    <w:rsid w:val="00FA421F"/>
    <w:rsid w:val="00FD583F"/>
    <w:rsid w:val="00FD7488"/>
    <w:rsid w:val="00FD7711"/>
    <w:rsid w:val="00FE262A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33382"/>
  <w15:docId w15:val="{BF2412FB-E62B-4C6C-84A2-8D16A4DE2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fontTable" Target="fontTable.xml"/><Relationship Id="rId43" Type="http://schemas.openxmlformats.org/officeDocument/2006/relationships/glossaryDocument" Target="glossary/document.xml"/><Relationship Id="rId4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%20Lie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A217ED1616E40A195C133DB0CFEF8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5CB6D1-5BFB-49F0-BF2A-932B5E45A2D2}"/>
      </w:docPartPr>
      <w:docPartBody>
        <w:p w:rsidR="00107432" w:rsidRDefault="0097476B">
          <w:pPr>
            <w:pStyle w:val="EA217ED1616E40A195C133DB0CFEF810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April 15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607262CC572841C9B01FF64CCD0841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94AFDA-1B50-4DD4-81EB-3F88550450BA}"/>
      </w:docPartPr>
      <w:docPartBody>
        <w:p w:rsidR="00107432" w:rsidRDefault="0097476B">
          <w:pPr>
            <w:pStyle w:val="607262CC572841C9B01FF64CCD084188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76B"/>
    <w:rsid w:val="00107432"/>
    <w:rsid w:val="0097476B"/>
    <w:rsid w:val="00AC37F2"/>
    <w:rsid w:val="00E84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EA217ED1616E40A195C133DB0CFEF810">
    <w:name w:val="EA217ED1616E40A195C133DB0CFEF810"/>
  </w:style>
  <w:style w:type="paragraph" w:customStyle="1" w:styleId="607262CC572841C9B01FF64CCD084188">
    <w:name w:val="607262CC572841C9B01FF64CCD084188"/>
  </w:style>
  <w:style w:type="paragraph" w:customStyle="1" w:styleId="BA941FE857E94F4E82A810EEBAA10CFB">
    <w:name w:val="BA941FE857E94F4E82A810EEBAA10CFB"/>
  </w:style>
  <w:style w:type="paragraph" w:customStyle="1" w:styleId="246602262D1C4531AADF8D1471DB9825">
    <w:name w:val="246602262D1C4531AADF8D1471DB9825"/>
  </w:style>
  <w:style w:type="paragraph" w:customStyle="1" w:styleId="014FEE69375949AFBA7709884B7681E0">
    <w:name w:val="014FEE69375949AFBA7709884B7681E0"/>
  </w:style>
  <w:style w:type="paragraph" w:customStyle="1" w:styleId="C92852835E6A47E8B8DA3778A2EBB920">
    <w:name w:val="C92852835E6A47E8B8DA3778A2EBB920"/>
  </w:style>
  <w:style w:type="paragraph" w:customStyle="1" w:styleId="0DC8E695430A4288995799A4BBD0560F">
    <w:name w:val="0DC8E695430A4288995799A4BBD0560F"/>
  </w:style>
  <w:style w:type="paragraph" w:customStyle="1" w:styleId="E7BA1D9449E24AEF91371215530D790A">
    <w:name w:val="E7BA1D9449E24AEF91371215530D79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C:\Users\Daniel Lie\AppData\Roaming\Microsoft\Templates\Report .dotx</Template>
  <TotalTime>2724</TotalTime>
  <Pages>36</Pages>
  <Words>5168</Words>
  <Characters>29460</Characters>
  <Application>Microsoft Macintosh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Lie</dc:creator>
  <cp:keywords/>
  <cp:lastModifiedBy>Aishwarya Ravishankar</cp:lastModifiedBy>
  <cp:revision>32</cp:revision>
  <cp:lastPrinted>2019-04-28T06:28:00Z</cp:lastPrinted>
  <dcterms:created xsi:type="dcterms:W3CDTF">2019-04-15T19:42:00Z</dcterms:created>
  <dcterms:modified xsi:type="dcterms:W3CDTF">2019-05-06T02:26:00Z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